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0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34"/>
        <w:gridCol w:w="642"/>
        <w:gridCol w:w="2360"/>
        <w:gridCol w:w="431"/>
        <w:gridCol w:w="6740"/>
      </w:tblGrid>
      <w:tr w:rsidR="003D1B71" w:rsidRPr="00344946" w14:paraId="5D3F007C" w14:textId="77777777" w:rsidTr="0035732F">
        <w:trPr>
          <w:trHeight w:val="2171"/>
        </w:trPr>
        <w:tc>
          <w:tcPr>
            <w:tcW w:w="3736" w:type="dxa"/>
            <w:gridSpan w:val="3"/>
            <w:vMerge w:val="restart"/>
            <w:tcBorders>
              <w:bottom w:val="nil"/>
            </w:tcBorders>
          </w:tcPr>
          <w:p w14:paraId="5C792576" w14:textId="45B4EA50" w:rsidR="003D1B71" w:rsidRPr="00344946" w:rsidRDefault="00493447" w:rsidP="00105EC4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</w:rPr>
            </w:pPr>
            <w:r w:rsidRPr="0049344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42208" behindDoc="0" locked="0" layoutInCell="1" allowOverlap="1" wp14:anchorId="488DDF45" wp14:editId="7E300D3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182245</wp:posOffset>
                      </wp:positionV>
                      <wp:extent cx="1884680" cy="1404620"/>
                      <wp:effectExtent l="0" t="0" r="20320" b="23495"/>
                      <wp:wrapSquare wrapText="bothSides"/>
                      <wp:docPr id="217" name="Tekstvak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468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BA17D9" w14:textId="1DB67A54" w:rsidR="00493447" w:rsidRDefault="00493447">
                                  <w:r>
                                    <w:t>Pasfoto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488DDF4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" o:spid="_x0000_s1026" type="#_x0000_t202" style="position:absolute;margin-left:-5.75pt;margin-top:14.35pt;width:148.4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">
                      <v:textbox style="mso-fit-shape-to-text:t">
                        <w:txbxContent>
                          <w:p w14:paraId="7EBA17D9" w14:textId="1DB67A54" w:rsidR="00493447" w:rsidRDefault="00493447">
                            <w:r>
                              <w:t>Pasfoto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31" w:type="dxa"/>
            <w:vMerge w:val="restart"/>
            <w:tcBorders>
              <w:bottom w:val="nil"/>
            </w:tcBorders>
          </w:tcPr>
          <w:p w14:paraId="2E9EF74F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  <w:color w:val="C0504D" w:themeColor="accent2"/>
              </w:rPr>
            </w:pPr>
          </w:p>
        </w:tc>
        <w:tc>
          <w:tcPr>
            <w:tcW w:w="6740" w:type="dxa"/>
            <w:tcBorders>
              <w:bottom w:val="nil"/>
            </w:tcBorders>
          </w:tcPr>
          <w:p w14:paraId="23826A91" w14:textId="40B440AF" w:rsidR="003D1B71" w:rsidRPr="00344946" w:rsidRDefault="001F022E" w:rsidP="00310F17">
            <w:pPr>
              <w:pStyle w:val="Titel"/>
            </w:pPr>
            <w:r>
              <w:t>Laurens</w:t>
            </w:r>
            <w:r w:rsidR="008A3A9F">
              <w:rPr>
                <w:lang w:bidi="nl-NL"/>
              </w:rPr>
              <w:t xml:space="preserve"> </w:t>
            </w:r>
            <w:r>
              <w:t>Segaar</w:t>
            </w:r>
          </w:p>
        </w:tc>
      </w:tr>
      <w:tr w:rsidR="003D1B71" w:rsidRPr="00344946" w14:paraId="6BDB2D13" w14:textId="77777777" w:rsidTr="0035732F">
        <w:trPr>
          <w:trHeight w:val="1634"/>
        </w:trPr>
        <w:tc>
          <w:tcPr>
            <w:tcW w:w="3736" w:type="dxa"/>
            <w:gridSpan w:val="3"/>
            <w:vMerge/>
            <w:tcBorders>
              <w:bottom w:val="nil"/>
            </w:tcBorders>
          </w:tcPr>
          <w:p w14:paraId="55027DA5" w14:textId="77777777" w:rsidR="003D1B71" w:rsidRPr="00344946" w:rsidRDefault="003D1B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  <w:vMerge/>
            <w:tcBorders>
              <w:bottom w:val="nil"/>
            </w:tcBorders>
          </w:tcPr>
          <w:p w14:paraId="5B9B12A8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</w:rPr>
              <w:id w:val="1196195576"/>
              <w:placeholder>
                <w:docPart w:val="FE0FAFC2EBFF491880C3ECB49D5B4188"/>
              </w:placeholder>
              <w:temporary/>
              <w:showingPlcHdr/>
              <w15:appearance w15:val="hidden"/>
            </w:sdtPr>
            <w:sdtContent>
              <w:p w14:paraId="7EEE42C7" w14:textId="1B331DB2" w:rsidR="00AE36A5" w:rsidRPr="00AE36A5" w:rsidRDefault="003D1B71" w:rsidP="00AE36A5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Werkervaring</w:t>
                </w:r>
              </w:p>
            </w:sdtContent>
          </w:sdt>
          <w:p w14:paraId="3EEDAE46" w14:textId="77777777" w:rsidR="009F3AE9" w:rsidRPr="00344946" w:rsidRDefault="009F3AE9" w:rsidP="009F3AE9">
            <w:pPr>
              <w:pStyle w:val="Datums"/>
            </w:pPr>
            <w:r>
              <w:t>17-11-2023</w:t>
            </w:r>
            <w:r w:rsidRPr="00344946">
              <w:rPr>
                <w:rFonts w:eastAsia="Calibri"/>
                <w:lang w:bidi="nl-NL"/>
              </w:rPr>
              <w:t>–</w:t>
            </w:r>
            <w:r>
              <w:t>Heden</w:t>
            </w:r>
          </w:p>
          <w:p w14:paraId="6A8301EC" w14:textId="315AA4E3" w:rsidR="009F3AE9" w:rsidRDefault="009F3AE9" w:rsidP="009F3AE9">
            <w:pPr>
              <w:pStyle w:val="Werkervaring"/>
            </w:pPr>
            <w:r>
              <w:t>Medewerker</w:t>
            </w:r>
            <w:r w:rsidRPr="00344946">
              <w:rPr>
                <w:rStyle w:val="Zwaar"/>
              </w:rPr>
              <w:t xml:space="preserve"> 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Vakkenvuller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>
              <w:t>Aldi</w:t>
            </w:r>
            <w:r w:rsidR="002C3280">
              <w:t>.</w:t>
            </w:r>
          </w:p>
          <w:p w14:paraId="1694D852" w14:textId="2C30E30C" w:rsidR="00AE36A5" w:rsidRPr="00344946" w:rsidRDefault="00AE36A5" w:rsidP="00AE36A5">
            <w:pPr>
              <w:pStyle w:val="Datums"/>
            </w:pPr>
            <w:r>
              <w:t>01-05-2023</w:t>
            </w:r>
            <w:r w:rsidRPr="00344946">
              <w:rPr>
                <w:rFonts w:eastAsia="Calibri"/>
                <w:lang w:bidi="nl-NL"/>
              </w:rPr>
              <w:t>–</w:t>
            </w:r>
            <w:r>
              <w:t>Heden</w:t>
            </w:r>
          </w:p>
          <w:p w14:paraId="23FC0692" w14:textId="7D745A79" w:rsidR="00AE36A5" w:rsidRDefault="00AE36A5" w:rsidP="009F3AE9">
            <w:pPr>
              <w:pStyle w:val="Werkervaring"/>
            </w:pPr>
            <w:r>
              <w:t>Keuken, kassa, klanten helpen</w:t>
            </w:r>
            <w:r w:rsidRPr="00344946">
              <w:rPr>
                <w:rStyle w:val="Zwaar"/>
              </w:rPr>
              <w:t xml:space="preserve"> 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Afwas, kassa, bediening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>
              <w:t>Halte Assel</w:t>
            </w:r>
            <w:r w:rsidR="002C3280">
              <w:t>.</w:t>
            </w:r>
          </w:p>
          <w:p w14:paraId="78AD75FA" w14:textId="1584D56A" w:rsidR="003D1B71" w:rsidRPr="00344946" w:rsidRDefault="005F7C30" w:rsidP="00AC6C7E">
            <w:pPr>
              <w:pStyle w:val="Datums"/>
            </w:pPr>
            <w:r>
              <w:t>2021</w:t>
            </w:r>
            <w:r w:rsidR="003D1B71" w:rsidRPr="00344946">
              <w:rPr>
                <w:rFonts w:eastAsia="Calibri"/>
                <w:lang w:bidi="nl-NL"/>
              </w:rPr>
              <w:t>–</w:t>
            </w:r>
            <w:r>
              <w:t>2021</w:t>
            </w:r>
          </w:p>
          <w:p w14:paraId="581FCC0F" w14:textId="73BFD521" w:rsidR="00280127" w:rsidRPr="00344946" w:rsidRDefault="00375211" w:rsidP="00AC6C7E">
            <w:pPr>
              <w:pStyle w:val="Werkervaring"/>
            </w:pPr>
            <w:r>
              <w:t>Keuken</w:t>
            </w:r>
            <w:r w:rsidR="00344946" w:rsidRPr="00344946">
              <w:rPr>
                <w:rStyle w:val="Zwaar"/>
              </w:rPr>
              <w:t xml:space="preserve"> 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Afwas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 w:rsidR="000A3446">
              <w:t>Paleis het Loo</w:t>
            </w:r>
            <w:r w:rsidR="002C3280">
              <w:t>.</w:t>
            </w:r>
          </w:p>
          <w:p w14:paraId="334A9B2C" w14:textId="2C3418E5" w:rsidR="003D1B71" w:rsidRPr="00344946" w:rsidRDefault="00DD281D" w:rsidP="00AC6C7E">
            <w:r>
              <w:t>Ook i</w:t>
            </w:r>
            <w:r w:rsidR="007F29A6">
              <w:t xml:space="preserve">n het verleden stage gelopen bij </w:t>
            </w:r>
            <w:r w:rsidR="000F4550">
              <w:t>D</w:t>
            </w:r>
            <w:r w:rsidR="007F29A6">
              <w:t>e zorgwinkel Epe,</w:t>
            </w:r>
            <w:r w:rsidR="000F4550">
              <w:t xml:space="preserve"> </w:t>
            </w:r>
            <w:proofErr w:type="spellStart"/>
            <w:r w:rsidR="000F4550">
              <w:t>Spelde</w:t>
            </w:r>
            <w:r w:rsidR="00D660DB">
              <w:t>r</w:t>
            </w:r>
            <w:r w:rsidR="000F4550">
              <w:t>holt</w:t>
            </w:r>
            <w:proofErr w:type="spellEnd"/>
            <w:r w:rsidR="00FE3C86">
              <w:t xml:space="preserve"> Beekbergen</w:t>
            </w:r>
            <w:r w:rsidR="000F4550">
              <w:t xml:space="preserve">, </w:t>
            </w:r>
            <w:proofErr w:type="spellStart"/>
            <w:r w:rsidR="000F4550">
              <w:t>F</w:t>
            </w:r>
            <w:r w:rsidR="00FE3C86">
              <w:t>oeni</w:t>
            </w:r>
            <w:r w:rsidR="000F4550">
              <w:t>x</w:t>
            </w:r>
            <w:proofErr w:type="spellEnd"/>
            <w:r w:rsidR="00FE3C86">
              <w:t xml:space="preserve"> Apeldoorn A</w:t>
            </w:r>
            <w:r w:rsidR="000F4550">
              <w:t xml:space="preserve">, </w:t>
            </w:r>
            <w:proofErr w:type="spellStart"/>
            <w:r w:rsidR="000F4550">
              <w:t>DirkBlok</w:t>
            </w:r>
            <w:proofErr w:type="spellEnd"/>
            <w:r w:rsidR="00FE3C86">
              <w:t xml:space="preserve"> Apeldoorn</w:t>
            </w:r>
            <w:r w:rsidR="000F4550">
              <w:t>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1554227259"/>
              <w:placeholder>
                <w:docPart w:val="945E853DF7EE43FAAEF2A50828E54D2A"/>
              </w:placeholder>
              <w:temporary/>
              <w:showingPlcHdr/>
              <w15:appearance w15:val="hidden"/>
            </w:sdtPr>
            <w:sdtContent>
              <w:p w14:paraId="502FBD27" w14:textId="77777777" w:rsidR="003D1B71" w:rsidRPr="007B42E6" w:rsidRDefault="003D1B71" w:rsidP="00AC6C7E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Opleiding</w:t>
                </w:r>
              </w:p>
            </w:sdtContent>
          </w:sdt>
          <w:p w14:paraId="527856A9" w14:textId="026114E4" w:rsidR="003D1B71" w:rsidRPr="00525BB4" w:rsidRDefault="00CD4AD0" w:rsidP="00353B60">
            <w:pPr>
              <w:pStyle w:val="Naamonderwijsinstelling"/>
              <w:rPr>
                <w:b w:val="0"/>
                <w:bCs/>
              </w:rPr>
            </w:pPr>
            <w:r>
              <w:t>Software Development</w:t>
            </w:r>
            <w:r w:rsidR="00344946" w:rsidRPr="00344946">
              <w:t xml:space="preserve"> </w:t>
            </w:r>
            <w:r w:rsidR="00042AEB">
              <w:rPr>
                <w:rFonts w:asciiTheme="minorHAnsi" w:hAnsiTheme="minorHAnsi" w:cstheme="minorHAnsi"/>
                <w:lang w:bidi="nl-NL"/>
              </w:rPr>
              <w:t>ni</w:t>
            </w:r>
            <w:r w:rsidR="002227B7">
              <w:rPr>
                <w:rFonts w:asciiTheme="minorHAnsi" w:hAnsiTheme="minorHAnsi" w:cstheme="minorHAnsi"/>
                <w:lang w:bidi="nl-NL"/>
              </w:rPr>
              <w:t>veau</w:t>
            </w:r>
            <w:r w:rsidR="00AE36A5">
              <w:rPr>
                <w:rFonts w:asciiTheme="minorHAnsi" w:hAnsiTheme="minorHAnsi" w:cstheme="minorHAnsi"/>
                <w:lang w:bidi="nl-NL"/>
              </w:rPr>
              <w:t xml:space="preserve"> 4</w:t>
            </w:r>
          </w:p>
          <w:p w14:paraId="1DEE34D8" w14:textId="250AFB62" w:rsidR="00677ACC" w:rsidRDefault="00DC4307" w:rsidP="00677ACC">
            <w:pPr>
              <w:pStyle w:val="Lijstopsomteken"/>
            </w:pPr>
            <w:r>
              <w:t>202</w:t>
            </w:r>
            <w:r w:rsidR="00FE35ED">
              <w:t>3-heden</w:t>
            </w:r>
            <w:r w:rsidR="002227B7">
              <w:t xml:space="preserve"> </w:t>
            </w:r>
            <w:proofErr w:type="spellStart"/>
            <w:r w:rsidR="002227B7">
              <w:t>Aventus</w:t>
            </w:r>
            <w:proofErr w:type="spellEnd"/>
            <w:r w:rsidR="002227B7">
              <w:t xml:space="preserve"> Apeldoorn</w:t>
            </w:r>
            <w:r w:rsidR="002C3280">
              <w:t>.</w:t>
            </w:r>
          </w:p>
          <w:p w14:paraId="7D66DC5F" w14:textId="3FFB4298" w:rsidR="00C36123" w:rsidRPr="006E56F8" w:rsidRDefault="008B7F2C" w:rsidP="00C36123">
            <w:pPr>
              <w:pStyle w:val="Lijstopsomteken"/>
              <w:numPr>
                <w:ilvl w:val="0"/>
                <w:numId w:val="0"/>
              </w:numPr>
              <w:rPr>
                <w:b/>
                <w:bCs/>
              </w:rPr>
            </w:pPr>
            <w:r w:rsidRPr="006E56F8">
              <w:rPr>
                <w:b/>
                <w:bCs/>
              </w:rPr>
              <w:t>Middel</w:t>
            </w:r>
            <w:r w:rsidR="006E56F8" w:rsidRPr="006E56F8">
              <w:rPr>
                <w:b/>
                <w:bCs/>
              </w:rPr>
              <w:t>bare school</w:t>
            </w:r>
          </w:p>
          <w:p w14:paraId="1E1B2729" w14:textId="1E6F0B23" w:rsidR="00677ACC" w:rsidRPr="00677ACC" w:rsidRDefault="00625202" w:rsidP="00677ACC">
            <w:pPr>
              <w:pStyle w:val="Lijstopsomteken"/>
            </w:pPr>
            <w:r>
              <w:t xml:space="preserve">2019-2023 </w:t>
            </w:r>
            <w:proofErr w:type="spellStart"/>
            <w:r w:rsidR="000717BF">
              <w:t>Sprengeloo</w:t>
            </w:r>
            <w:proofErr w:type="spellEnd"/>
            <w:r w:rsidR="000717BF">
              <w:t xml:space="preserve"> Apeldoorn m</w:t>
            </w:r>
            <w:r w:rsidR="00C36123">
              <w:t>avo</w:t>
            </w:r>
            <w:r w:rsidR="00001092">
              <w:t xml:space="preserve"> diploma behaal</w:t>
            </w:r>
            <w:r w:rsidR="002C3280">
              <w:t>d.</w:t>
            </w:r>
          </w:p>
          <w:p w14:paraId="41B03741" w14:textId="77777777" w:rsidR="00C67B24" w:rsidRPr="00344946" w:rsidRDefault="00C67B24" w:rsidP="00C67B24">
            <w:pPr>
              <w:pStyle w:val="Lijstopsomteken"/>
              <w:numPr>
                <w:ilvl w:val="0"/>
                <w:numId w:val="0"/>
              </w:numPr>
              <w:ind w:left="360" w:hanging="360"/>
            </w:pPr>
          </w:p>
          <w:p w14:paraId="660E7DC9" w14:textId="0ABB9C21" w:rsidR="003D1B71" w:rsidRPr="006415F6" w:rsidRDefault="005C06E9" w:rsidP="00AC6C7E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04F8189" wp14:editId="60824ACB">
                      <wp:simplePos x="0" y="0"/>
                      <wp:positionH relativeFrom="column">
                        <wp:posOffset>2958465</wp:posOffset>
                      </wp:positionH>
                      <wp:positionV relativeFrom="paragraph">
                        <wp:posOffset>474980</wp:posOffset>
                      </wp:positionV>
                      <wp:extent cx="205740" cy="182880"/>
                      <wp:effectExtent l="38100" t="38100" r="41910" b="64770"/>
                      <wp:wrapNone/>
                      <wp:docPr id="67414562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29432" id="Ster: 5 punten 2" o:spid="_x0000_s1026" style="position:absolute;margin-left:232.95pt;margin-top:37.4pt;width:16.2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NRdOaveAAAACgEAAA8AAABkcnMvZG93bnJl&#10;di54bWxMj0FOwzAQRfdI3MGaSuyo0zakbYhTISTYIZXSA7jxNIkajxPbTcPtGVawHM3T/+8Xu8l2&#10;YkQfWkcKFvMEBFLlTEu1guPX2+MGRIiajO4coYJvDLAr7+8KnRt3o08cD7EWHEIh1wqaGPtcylA1&#10;aHWYux6Jf2fnrY58+loar28cbju5TJJMWt0SNzS6x9cGq8vhahXsl9VgL+N+wPU5/Xg/+nHw/ajU&#10;w2x6eQYRcYp/MPzqszqU7HRyVzJBdArS7GnLqIJ1yhMYSLebFYgTk8kqA1kW8v+E8gc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DUXTmr3gAAAAoBAAAPAAAAAAAAAAAAAAAAAPcEAABk&#10;cnMvZG93bnJldi54bWxQSwUGAAAAAAQABADzAAAAAgYAAAAA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proofErr w:type="spellStart"/>
            <w:r w:rsidR="00E93F8C" w:rsidRPr="006415F6">
              <w:rPr>
                <w:rFonts w:asciiTheme="majorHAnsi" w:hAnsiTheme="majorHAnsi" w:cs="Calibri"/>
                <w:color w:val="0072C7"/>
                <w:lang w:val="en-GB"/>
              </w:rPr>
              <w:t>Digital</w:t>
            </w:r>
            <w:r w:rsidR="00817F27" w:rsidRPr="006415F6">
              <w:rPr>
                <w:rFonts w:asciiTheme="majorHAnsi" w:hAnsiTheme="majorHAnsi" w:cs="Calibri"/>
                <w:color w:val="0072C7"/>
                <w:lang w:val="en-GB"/>
              </w:rPr>
              <w:t>e</w:t>
            </w:r>
            <w:proofErr w:type="spellEnd"/>
            <w:r w:rsidR="00E93F8C" w:rsidRPr="006415F6">
              <w:rPr>
                <w:rFonts w:asciiTheme="majorHAnsi" w:hAnsiTheme="majorHAnsi" w:cs="Calibri"/>
                <w:color w:val="0072C7"/>
                <w:lang w:val="en-GB"/>
              </w:rPr>
              <w:t xml:space="preserve"> </w:t>
            </w:r>
            <w:proofErr w:type="spellStart"/>
            <w:r w:rsidR="00E93F8C" w:rsidRPr="006415F6">
              <w:rPr>
                <w:rFonts w:asciiTheme="majorHAnsi" w:hAnsiTheme="majorHAnsi" w:cs="Calibri"/>
                <w:color w:val="0072C7"/>
                <w:lang w:val="en-GB"/>
              </w:rPr>
              <w:t>vaardigheden</w:t>
            </w:r>
            <w:proofErr w:type="spellEnd"/>
          </w:p>
          <w:p w14:paraId="54FC66F4" w14:textId="4B840B5F" w:rsidR="003D1B71" w:rsidRPr="006415F6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32B0C36" wp14:editId="3D4C61F3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7620</wp:posOffset>
                      </wp:positionV>
                      <wp:extent cx="205740" cy="182880"/>
                      <wp:effectExtent l="38100" t="38100" r="41910" b="64770"/>
                      <wp:wrapNone/>
                      <wp:docPr id="32910713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90E74A" id="Ster: 5 punten 2" o:spid="_x0000_s1026" style="position:absolute;margin-left:207.6pt;margin-top:.6pt;width:16.2pt;height:1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MZVZSTcAAAACAEAAA8AAABkcnMvZG93bnJl&#10;di54bWxMj8FOwzAMhu9IvENkJG4sWSkbKk0nhAQ3pLHtAbLGa6s1TptkXXl7zAlOlvX9+v253Myu&#10;FxOG2HnSsFwoEEi1tx01Gg7794dnEDEZsqb3hBq+McKmur0pTWH9lb5w2qVGcAnFwmhoUxoKKWPd&#10;ojNx4QckZicfnEm8hkbaYK5c7nqZKbWSznTEF1oz4FuL9Xl3cRq2WT2687QdcX3KPz8OYRrDMGl9&#10;fze/voBIOKe/MPzqszpU7HT0F7JR9Bry5VPGUQY8mOf5egXiqOFRKZBVKf8/UP0A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xlVlJNwAAAAIAQAADwAAAAAAAAAAAAAAAAD3BAAAZHJz&#10;L2Rvd25yZXYueG1sUEsFBgAAAAAEAAQA8wAAAAAGAAAAAA=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33D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9E0B286" wp14:editId="095DCDB7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15875</wp:posOffset>
                      </wp:positionV>
                      <wp:extent cx="205740" cy="182880"/>
                      <wp:effectExtent l="38100" t="38100" r="41910" b="64770"/>
                      <wp:wrapNone/>
                      <wp:docPr id="1505017758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8E629C" id="Ster: 5 punten 2" o:spid="_x0000_s1026" style="position:absolute;margin-left:184.2pt;margin-top:1.25pt;width:16.2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eSPcO2wAAAAgBAAAPAAAAZHJzL2Rv&#10;d25yZXYueG1sTI/LasMwEEX3hf6DmEB3jZwnwbUcTKF0HbuUdqdYE9vEGglLSZS/73TVLodzuXNu&#10;sU92FFecwuBIwWKegUBqnRmoU/DRvD3vQISoyejRESq4Y4B9+fhQ6Ny4Gx3wWsdOcAmFXCvoY/S5&#10;lKHt0eowdx6J2clNVkc+p06aSd+43I5ymWVbafVA/KHXHl97bM/1xSp4/zSy+rofUlVvmvrceE8p&#10;fSv1NEvVC4iIKf6F4Vef1aFkp6O7kAliVLDa7tYcVbDcgGC+zjKecmSwWIEsC/l/QPkD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nkj3DtsAAAAIAQAADwAAAAAAAAAAAAAAAAD7BAAA&#10;ZHJzL2Rvd25yZXYueG1sUEsFBgAAAAAEAAQA8wAAAAM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85F3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A51D221" wp14:editId="70AD5282">
                      <wp:simplePos x="0" y="0"/>
                      <wp:positionH relativeFrom="column">
                        <wp:posOffset>2034540</wp:posOffset>
                      </wp:positionH>
                      <wp:positionV relativeFrom="paragraph">
                        <wp:posOffset>17780</wp:posOffset>
                      </wp:positionV>
                      <wp:extent cx="205740" cy="182880"/>
                      <wp:effectExtent l="38100" t="38100" r="41910" b="64770"/>
                      <wp:wrapNone/>
                      <wp:docPr id="152910906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DEE599" id="Ster: 5 punten 2" o:spid="_x0000_s1026" style="position:absolute;margin-left:160.2pt;margin-top:1.4pt;width:16.2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dfiYG2wAAAAgBAAAPAAAAZHJzL2Rv&#10;d25yZXYueG1sTI/BTsMwEETvSPyDtUjcqNOUVijEqSIkxLkJquDmxksSNV5bsdu6f8/2BLdZzWj2&#10;TblNdhJnnMPoSMFykYFA6pwZqVfw2b4/vYAIUZPRkyNUcMUA2+r+rtSFcRfa4bmJveASCoVWMMTo&#10;CylDN6DVYeE8Ens/brY68jn30sz6wuV2knmWbaTVI/GHQXt8G7A7Nier4GNvZP113aW6WbfNsfWe&#10;UvpW6vEh1a8gIqb4F4YbPqNDxUwHdyITxKRglWfPHFWQ8wL2V+ubOLBYbkBWpfw/oPoF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XX4mBtsAAAAIAQAADwAAAAAAAAAAAAAAAAD7BAAA&#10;ZHJzL2Rvd25yZXYueG1sUEsFBgAAAAAEAAQA8wAAAAM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4C58B2B" wp14:editId="121A88F1">
                      <wp:simplePos x="0" y="0"/>
                      <wp:positionH relativeFrom="column">
                        <wp:posOffset>1713865</wp:posOffset>
                      </wp:positionH>
                      <wp:positionV relativeFrom="paragraph">
                        <wp:posOffset>9525</wp:posOffset>
                      </wp:positionV>
                      <wp:extent cx="205740" cy="182880"/>
                      <wp:effectExtent l="38100" t="38100" r="41910" b="64770"/>
                      <wp:wrapNone/>
                      <wp:docPr id="1088337405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D83BC" id="Ster: 5 punten 2" o:spid="_x0000_s1026" style="position:absolute;margin-left:134.95pt;margin-top:.75pt;width:16.2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P0W522wAAAAgBAAAPAAAAZHJzL2Rv&#10;d25yZXYueG1sTI/BasMwDIbvg72D0WC31WlCy5rFKWEwdm4yynZzYzUJjeUQu6379lNP203i+/n1&#10;qdhGO4oLzn5wpGC5SEAgtc4M1Cn4aj5eXkH4oMno0REquKGHbfn4UOjcuCvt8FKHTnAJ+Vwr6EOY&#10;cil926PVfuEmJGZHN1sdeJ07aWZ95XI7yjRJ1tLqgfhCryd877E91Wer4HNvZPV928WqXjX1qZkm&#10;ivFHqeenWL2BCBjDXxju+qwOJTsd3JmMF6OCdL3ZcJTBCgTzLEkzEIf7kIEsC/n/gfIX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T9FudtsAAAAIAQAADwAAAAAAAAAAAAAAAAD7BAAA&#10;ZHJzL2Rvd25yZXYueG1sUEsFBgAAAAAEAAQA8wAAAAM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50A1B" w:rsidRPr="006415F6">
              <w:rPr>
                <w:lang w:val="en-GB"/>
              </w:rPr>
              <w:t>Python</w:t>
            </w:r>
            <w:r w:rsidR="009A5927" w:rsidRPr="006415F6">
              <w:rPr>
                <w:lang w:val="en-GB"/>
              </w:rPr>
              <w:t xml:space="preserve"> </w:t>
            </w:r>
          </w:p>
          <w:p w14:paraId="1C5CAABB" w14:textId="27AC2B42" w:rsidR="00DA718E" w:rsidRPr="006415F6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1BF14E0" wp14:editId="28D41653">
                      <wp:simplePos x="0" y="0"/>
                      <wp:positionH relativeFrom="column">
                        <wp:posOffset>2958465</wp:posOffset>
                      </wp:positionH>
                      <wp:positionV relativeFrom="paragraph">
                        <wp:posOffset>154305</wp:posOffset>
                      </wp:positionV>
                      <wp:extent cx="205740" cy="182880"/>
                      <wp:effectExtent l="38100" t="38100" r="41910" b="64770"/>
                      <wp:wrapNone/>
                      <wp:docPr id="30644674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F03EC" id="Ster: 5 punten 2" o:spid="_x0000_s1026" style="position:absolute;margin-left:232.95pt;margin-top:12.15pt;width:16.2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IRBNQXeAAAACQEAAA8AAABkcnMvZG93bnJl&#10;di54bWxMj8FOwzAMhu9IvENkJG4sXdeNrdSdEBLckMbYA2St11ZrnDbJsvL2hBO72fKn399fbCfd&#10;i0DWdYYR5rMEBHFl6o4bhMP3+9MahPOKa9UbJoQfcrAt7+8Kldfmyl8U9r4RMYRdrhBa74dcSle1&#10;pJWbmYE43k7GauXjahtZW3WN4bqXaZKspFYdxw+tGuitpeq8v2iEXVqN+hx2Iz2fss+Pgw2jHQLi&#10;48P0+gLC0+T/YfjTj+pQRqejuXDtRI+QrZabiCKk2QJEBLLNOg5HhOViDrIs5G2D8hc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CEQTUF3gAAAAkBAAAPAAAAAAAAAAAAAAAAAPcEAABk&#10;cnMvZG93bnJldi54bWxQSwUGAAAAAAQABADzAAAAAgYAAAAA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94021B8" wp14:editId="4619F089">
                      <wp:simplePos x="0" y="0"/>
                      <wp:positionH relativeFrom="column">
                        <wp:posOffset>2343150</wp:posOffset>
                      </wp:positionH>
                      <wp:positionV relativeFrom="paragraph">
                        <wp:posOffset>151765</wp:posOffset>
                      </wp:positionV>
                      <wp:extent cx="205740" cy="182880"/>
                      <wp:effectExtent l="38100" t="38100" r="41910" b="64770"/>
                      <wp:wrapNone/>
                      <wp:docPr id="838531540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9BEC71" id="Ster: 5 punten 2" o:spid="_x0000_s1026" style="position:absolute;margin-left:184.5pt;margin-top:11.95pt;width:16.2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CuVU/4AAAAAkBAAAPAAAAZHJzL2Rv&#10;d25yZXYueG1sTI9BT4NAEIXvJv6HzZh4MXYpRVqQpbFNNOnNUtPzAFMgsrOE3bb037ue9DiZl+99&#10;L1tPuhcXGm1nWMF8FoAgrkzdcaPg6/D+vAJhHXKNvWFScCML6/z+LsO0Nlfe06VwjfAQtikqaJ0b&#10;Uilt1ZJGOzMDsf+dzKjR+XNsZD3i1cN1L8MgiKXGjn1DiwNtW6q+i7NW8FLhx24T7Zfl5vOm46dj&#10;cUhWW6UeH6a3VxCOJvcXhl99rw65dyrNmWsregWLOPFbnIJwkYDwgSiYRyBKTw+XIPNM/l+Q/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CCuVU/4AAAAAkBAAAPAAAAAAAAAAAAAAAA&#10;APsEAABkcnMvZG93bnJldi54bWxQSwUGAAAAAAQABADzAAAACAYAAAAA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8B720F3" wp14:editId="5AA670AB">
                      <wp:simplePos x="0" y="0"/>
                      <wp:positionH relativeFrom="column">
                        <wp:posOffset>2038350</wp:posOffset>
                      </wp:positionH>
                      <wp:positionV relativeFrom="paragraph">
                        <wp:posOffset>151765</wp:posOffset>
                      </wp:positionV>
                      <wp:extent cx="205740" cy="182880"/>
                      <wp:effectExtent l="38100" t="38100" r="41910" b="64770"/>
                      <wp:wrapNone/>
                      <wp:docPr id="32801345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587DC" id="Ster: 5 punten 2" o:spid="_x0000_s1026" style="position:absolute;margin-left:160.5pt;margin-top:11.95pt;width:16.2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faMSF4AAAAAkBAAAPAAAAZHJzL2Rv&#10;d25yZXYueG1sTI/LTsMwEEX3SPyDNUhsEHWa9JnGqWglkNjRFLGexNMkIraj2G3Tv2dYwXI0V+ee&#10;m21H04kLDb51VsF0EoEgWznd2lrB5/H1eQXCB7QaO2dJwY08bPP7uwxT7a72QJci1IIh1qeooAmh&#10;T6X0VUMG/cT1ZPl3coPBwOdQSz3gleGmk3EULaTB1nJDgz3tG6q+i7NRMK/w7X03OyzL3cfNLJ6+&#10;iuN6tVfq8WF82YAINIa/MPzqszrk7FS6s9VedAqSeMpbgoI4WYPgQDJPZiBKpsdLkHkm/y/If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DfaMSF4AAAAAkBAAAPAAAAAAAAAAAAAAAA&#10;APsEAABkcnMvZG93bnJldi54bWxQSwUGAAAAAAQABADzAAAACAYAAAAA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08032D3E" w14:textId="2D51854C" w:rsidR="00F50A1B" w:rsidRPr="006415F6" w:rsidRDefault="00064133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41ABAC6" wp14:editId="27452B16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5080</wp:posOffset>
                      </wp:positionV>
                      <wp:extent cx="205740" cy="182880"/>
                      <wp:effectExtent l="38100" t="38100" r="41910" b="64770"/>
                      <wp:wrapNone/>
                      <wp:docPr id="176273683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43F53" id="Ster: 5 punten 2" o:spid="_x0000_s1026" style="position:absolute;margin-left:207.6pt;margin-top:.4pt;width:16.2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4CEC81D" wp14:editId="4AD3849C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1905</wp:posOffset>
                      </wp:positionV>
                      <wp:extent cx="205740" cy="182880"/>
                      <wp:effectExtent l="38100" t="38100" r="41910" b="64770"/>
                      <wp:wrapNone/>
                      <wp:docPr id="97852896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7574E" id="Ster: 5 punten 2" o:spid="_x0000_s1026" style="position:absolute;margin-left:136.35pt;margin-top:.15pt;width:16.2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50A1B" w:rsidRPr="006415F6">
              <w:rPr>
                <w:lang w:val="en-GB"/>
              </w:rPr>
              <w:t>Office</w:t>
            </w:r>
          </w:p>
          <w:p w14:paraId="18FC5725" w14:textId="272FED03" w:rsidR="00DA718E" w:rsidRPr="006415F6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5DD0585" wp14:editId="5E2FB7F0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103505</wp:posOffset>
                      </wp:positionV>
                      <wp:extent cx="205740" cy="182880"/>
                      <wp:effectExtent l="38100" t="38100" r="41910" b="64770"/>
                      <wp:wrapNone/>
                      <wp:docPr id="169573781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678012" id="Ster: 5 punten 2" o:spid="_x0000_s1026" style="position:absolute;margin-left:232.8pt;margin-top:8.15pt;width:16.2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Gs2yWbeAAAACQEAAA8AAABkcnMvZG93bnJl&#10;di54bWxMj8FOwzAQRO9I/IO1lbhRpyUNJY1TISS4IZXSD3CTbRI1Xie264a/ZznR247maXam2E6m&#10;FxGd7ywpWMwTEEiVrTtqFBy+3x/XIHzQVOveEir4QQ/b8v6u0Hltr/SFcR8awSHkc62gDWHIpfRV&#10;i0b7uR2Q2DtZZ3Rg6RpZO33lcNPLZZJk0uiO+EOrB3xrsTrvL0bBblmN5hx3Iz6f0s+Pg4ujG6JS&#10;D7PpdQMi4BT+Yfirz9Wh5E5He6Hai15Bmq0yRtnInkAwkL6sedyRj9UCZFnI2wXlLwA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BrNslm3gAAAAkBAAAPAAAAAAAAAAAAAAAAAPcEAABk&#10;cnMvZG93bnJldi54bWxQSwUGAAAAAAQABADzAAAAAgYAAAAA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CBC03DB" wp14:editId="1E1A0933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109855</wp:posOffset>
                      </wp:positionV>
                      <wp:extent cx="205740" cy="182880"/>
                      <wp:effectExtent l="38100" t="38100" r="41910" b="64770"/>
                      <wp:wrapNone/>
                      <wp:docPr id="93687553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7BDC7D" id="Ster: 5 punten 2" o:spid="_x0000_s1026" style="position:absolute;margin-left:207.6pt;margin-top:8.65pt;width:16.2pt;height:14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KVxd2rdAAAACQEAAA8AAABkcnMvZG93bnJl&#10;di54bWxMj0FOwzAQRfdIvYM1ldhRJyEkKMSpEBLskErbA7jxNIka24ntuuH2DCvYzeg//XlTbxc9&#10;sojOD9YISDcJMDStVYPpBBwP7w/PwHyQRsnRGhTwjR62zequlpWyN/OFcR86RiXGV1JAH8JUce7b&#10;HrX0GzuhoexsnZaBVtdx5eSNyvXIsyQpuJaDoQu9nPCtx/ayv2oBu6yd9SXuZizP+efH0cXZTVGI&#10;+/Xy+gIs4BL+YPjVJ3VoyOlkr0Z5NgrI06eMUArKR2AE5HlZADvRUKTAm5r//6D5AQ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KVxd2rdAAAACQEAAA8AAAAAAAAAAAAAAAAA9wQAAGRy&#10;cy9kb3ducmV2LnhtbFBLBQYAAAAABAAEAPMAAAABBgAAAAA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30A570A" wp14:editId="5513987D">
                      <wp:simplePos x="0" y="0"/>
                      <wp:positionH relativeFrom="column">
                        <wp:posOffset>2341245</wp:posOffset>
                      </wp:positionH>
                      <wp:positionV relativeFrom="paragraph">
                        <wp:posOffset>109855</wp:posOffset>
                      </wp:positionV>
                      <wp:extent cx="205740" cy="182880"/>
                      <wp:effectExtent l="38100" t="38100" r="41910" b="64770"/>
                      <wp:wrapNone/>
                      <wp:docPr id="206790818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DD193" id="Ster: 5 punten 2" o:spid="_x0000_s1026" style="position:absolute;margin-left:184.35pt;margin-top:8.65pt;width:16.2pt;height:14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IyiUFXdAAAACQEAAA8AAABkcnMvZG93bnJl&#10;di54bWxMj8FOwzAMhu9IvENkJG4s7Ta1U2k6ISS4IY2xB8gar63WOG2SdeXt8U7jZuv/9PtzuZ1t&#10;Lyb0oXOkIF0kIJBqZzpqFBx+Pl42IELUZHTvCBX8YoBt9fhQ6sK4K33jtI+N4BIKhVbQxjgUUoa6&#10;RavDwg1InJ2ctzry6htpvL5yue3lMkkyaXVHfKHVA763WJ/3F6tgt6xHe552I+an9dfnwU+jHyal&#10;np/mt1cQEed4h+Gmz+pQsdPRXcgE0StYZZucUQ7yFQgG1kmagjjykKUgq1L+/6D6Aw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IyiUFXdAAAACQEAAA8AAAAAAAAAAAAAAAAA9wQAAGRy&#10;cy9kb3ducmV2LnhtbFBLBQYAAAAABAAEAPMAAAABBgAAAAA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20ED10B" wp14:editId="781D9872">
                      <wp:simplePos x="0" y="0"/>
                      <wp:positionH relativeFrom="column">
                        <wp:posOffset>2045970</wp:posOffset>
                      </wp:positionH>
                      <wp:positionV relativeFrom="paragraph">
                        <wp:posOffset>116840</wp:posOffset>
                      </wp:positionV>
                      <wp:extent cx="205740" cy="182880"/>
                      <wp:effectExtent l="38100" t="38100" r="41910" b="64770"/>
                      <wp:wrapNone/>
                      <wp:docPr id="189020363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73A82" id="Ster: 5 punten 2" o:spid="_x0000_s1026" style="position:absolute;margin-left:161.1pt;margin-top:9.2pt;width:16.2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KLUCz3QAAAAkBAAAPAAAAZHJzL2Rv&#10;d25yZXYueG1sTI/LTsMwEEX3SPyDNUjsqIObPhTiVBESYt0EIdi5sZtEjcdW7Lbu3zOsYDm6R/ee&#10;KXfJTuxi5jA6lPC8yIAZ7JwesZfw0b49bYGFqFCryaGRcDMBdtX9XakK7a64N5cm9oxKMBRKwhCj&#10;LzgP3WCsCgvnDVJ2dLNVkc6553pWVyq3ExdZtuZWjUgLg/LmdTDdqTlbCe+fmtdft32qm1XbnFrv&#10;MaVvKR8fUv0CLJoU/2D41Sd1qMjp4M6oA5skLIUQhFKwzYERsFzla2AHCflGAK9K/v+D6gc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CKLUCz3QAAAAkBAAAPAAAAAAAAAAAAAAAAAPsE&#10;AABkcnMvZG93bnJldi54bWxQSwUGAAAAAAQABADzAAAABQYAAAAA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4318783" wp14:editId="1BCEEAC6">
                      <wp:simplePos x="0" y="0"/>
                      <wp:positionH relativeFrom="column">
                        <wp:posOffset>1727835</wp:posOffset>
                      </wp:positionH>
                      <wp:positionV relativeFrom="paragraph">
                        <wp:posOffset>114300</wp:posOffset>
                      </wp:positionV>
                      <wp:extent cx="205740" cy="182880"/>
                      <wp:effectExtent l="38100" t="38100" r="41910" b="64770"/>
                      <wp:wrapNone/>
                      <wp:docPr id="150479572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E6CAF" id="Ster: 5 punten 2" o:spid="_x0000_s1026" style="position:absolute;margin-left:136.05pt;margin-top:9pt;width:16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EcwBY3QAAAAkBAAAPAAAAZHJzL2Rv&#10;d25yZXYueG1sTI/LTsMwEEX3SPyDNUjsqNPQRxTiVBESYt0EIdi58TSJGo+j2G3dv2dYwXJ0j+6c&#10;W+yiHcUFZz84UrBcJCCQWmcG6hR8NG9PGQgfNBk9OkIFN/SwK+/vCp0bd6U9XurQCS4hn2sFfQhT&#10;LqVve7TaL9yExNnRzVYHPudOmllfudyOMk2SjbR6IP7Q6wlfe2xP9dkqeP80svq67WNVr5v61EwT&#10;xfit1ONDrF5ABIzhD4ZffVaHkp0O7kzGi1FBuk2XjHKQ8SYGnpPVGsRBwWqTgSwL+X9B+QM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BEcwBY3QAAAAkBAAAPAAAAAAAAAAAAAAAAAPsE&#10;AABkcnMvZG93bnJldi54bWxQSwUGAAAAAAQABADzAAAABQYAAAAA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232746A2" w14:textId="067B2755" w:rsidR="00F50A1B" w:rsidRPr="006415F6" w:rsidRDefault="00F50A1B" w:rsidP="00AC6C7E">
            <w:pPr>
              <w:rPr>
                <w:lang w:val="en-GB"/>
              </w:rPr>
            </w:pPr>
            <w:proofErr w:type="spellStart"/>
            <w:r w:rsidRPr="006415F6">
              <w:rPr>
                <w:lang w:val="en-GB"/>
              </w:rPr>
              <w:t>Webdevelopment</w:t>
            </w:r>
            <w:proofErr w:type="spellEnd"/>
          </w:p>
          <w:p w14:paraId="7A23553F" w14:textId="5439CD1B" w:rsidR="00DA718E" w:rsidRPr="006415F6" w:rsidRDefault="00957DBB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C62BACB" wp14:editId="749D70E4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107315</wp:posOffset>
                      </wp:positionV>
                      <wp:extent cx="205740" cy="182880"/>
                      <wp:effectExtent l="38100" t="38100" r="41910" b="64770"/>
                      <wp:wrapNone/>
                      <wp:docPr id="65447641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50405F" id="Ster: 5 punten 2" o:spid="_x0000_s1026" style="position:absolute;margin-left:232.8pt;margin-top:8.45pt;width:16.2pt;height:14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D0jJXrdAAAACQEAAA8AAABkcnMvZG93bnJl&#10;di54bWxMj8FuwjAQRO+V+g/WVuqtOKAQIMRBVaX2VokCH2DiJYmI14ltQvr33Z7a247maXam2E22&#10;EyP60DpSMJ8lIJAqZ1qqFZyO7y9rECFqMrpzhAq+McCufHwodG7cnb5wPMRacAiFXCtoYuxzKUPV&#10;oNVh5nok9i7OWx1Z+loar+8cbju5SJJMWt0Sf2h0j28NVtfDzSrYL6rBXsf9gKtL+vlx8uPg+1Gp&#10;56fpdQsi4hT/YPitz9Wh5E5ndyMTRKcgzZYZo2xkGxAMpJs1jzvzsVyBLAv5f0H5Aw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D0jJXrdAAAACQEAAA8AAAAAAAAAAAAAAAAA9wQAAGRy&#10;cy9kb3ducmV2LnhtbFBLBQYAAAAABAAEAPMAAAABBgAAAAA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F8E0806" wp14:editId="0B0A7254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111125</wp:posOffset>
                      </wp:positionV>
                      <wp:extent cx="205740" cy="182880"/>
                      <wp:effectExtent l="38100" t="38100" r="41910" b="64770"/>
                      <wp:wrapNone/>
                      <wp:docPr id="199220565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6A492" id="Ster: 5 punten 2" o:spid="_x0000_s1026" style="position:absolute;margin-left:207.6pt;margin-top:8.75pt;width:16.2pt;height:14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KiAA9fdAAAACQEAAA8AAABkcnMvZG93bnJl&#10;di54bWxMj8FOwzAMhu9IvENkJG4sXelaVJpOCAluSGPsAbLWa6s1TptkWXl7zAlutv5Pvz9X28WM&#10;IqLzgyUF61UCAqmx7UCdgsPX28MTCB80tXq0hAq+0cO2vr2pdNnaK31i3IdOcAn5UivoQ5hKKX3T&#10;o9F+ZSckzk7WGR14dZ1snb5yuRllmiS5NHogvtDrCV97bM77i1GwS5vZnONuxuKUfbwfXJzdFJW6&#10;v1tenkEEXMIfDL/6rA41Ox3thVovRgXZepMyykGxAcFAlhU5iCMP+SPIupL/P6h/AA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KiAA9fdAAAACQEAAA8AAAAAAAAAAAAAAAAA9wQAAGRy&#10;cy9kb3ducmV2LnhtbFBLBQYAAAAABAAEAPMAAAABBgAAAAA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990FA1C" wp14:editId="6AEFB20E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123825</wp:posOffset>
                      </wp:positionV>
                      <wp:extent cx="205740" cy="182880"/>
                      <wp:effectExtent l="38100" t="38100" r="41910" b="64770"/>
                      <wp:wrapNone/>
                      <wp:docPr id="71630181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3B87D" id="Ster: 5 punten 2" o:spid="_x0000_s1026" style="position:absolute;margin-left:184.2pt;margin-top:9.75pt;width:16.2pt;height:14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Cize0rdAAAACQEAAA8AAABkcnMvZG93bnJl&#10;di54bWxMj8FOwzAQRO9I/IO1SNyoTRtKCHEqhAQ3pFL6AW6yTaLG68R23fD3LCe47WieZmfKzWwH&#10;kdCH3pGG+4UCgVS7pqdWw/7r7S4HEaKhxgyOUMM3BthU11elKRp3oU9Mu9gKDqFQGA1djGMhZag7&#10;tCYs3IjE3tF5ayJL38rGmwuH20EulVpLa3riD50Z8bXD+rQ7Ww3bZT3ZU9pO+HjMPt73Pk1+TFrf&#10;3swvzyAizvEPht/6XB0q7nRwZ2qCGDSs1nnGKBtPDyAYyJTiLQc+8hXIqpT/F1Q/AA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Cize0rdAAAACQEAAA8AAAAAAAAAAAAAAAAA9wQAAGRy&#10;cy9kb3ducmV2LnhtbFBLBQYAAAAABAAEAPMAAAABBgAAAAA=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D262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1E822DA" wp14:editId="0B1EA6F1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111760</wp:posOffset>
                      </wp:positionV>
                      <wp:extent cx="205740" cy="182880"/>
                      <wp:effectExtent l="38100" t="38100" r="41910" b="64770"/>
                      <wp:wrapNone/>
                      <wp:docPr id="82777680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5E0D1" id="Ster: 5 punten 2" o:spid="_x0000_s1026" style="position:absolute;margin-left:160.8pt;margin-top:8.8pt;width:16.2pt;height:1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0S7Zh4AAAAAkBAAAPAAAAZHJzL2Rv&#10;d25yZXYueG1sTI9BT8JAEIXvJv6HzZh4MbIFSoHaLRESTbhJMZyn3bFt7O423QXKv3c86Wny8r68&#10;eS/bjKYTFxp866yC6SQCQbZyurW1gs/j2/MKhA9oNXbOkoIbedjk93cZptpd7YEuRagFh1ifooIm&#10;hD6V0lcNGfQT15Nl78sNBgPLoZZ6wCuHm07OoiiRBlvLHxrsaddQ9V2cjYJFhe/7bXxYltuPm0me&#10;TsVxvdop9fgwvr6ACDSGPxh+63N1yLlT6c5We9EpmM+mCaNsLPkyMF/EPK5UECcxyDyT/xfkP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B0S7Zh4AAAAAkBAAAPAAAAAAAAAAAAAAAA&#10;APsEAABkcnMvZG93bnJldi54bWxQSwUGAAAAAAQABADzAAAACAYAAAAA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D262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B5B2767" wp14:editId="79B4ED4F">
                      <wp:simplePos x="0" y="0"/>
                      <wp:positionH relativeFrom="column">
                        <wp:posOffset>1724025</wp:posOffset>
                      </wp:positionH>
                      <wp:positionV relativeFrom="paragraph">
                        <wp:posOffset>126365</wp:posOffset>
                      </wp:positionV>
                      <wp:extent cx="205740" cy="182880"/>
                      <wp:effectExtent l="38100" t="38100" r="41910" b="64770"/>
                      <wp:wrapNone/>
                      <wp:docPr id="85266547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D9E37" id="Ster: 5 punten 2" o:spid="_x0000_s1026" style="position:absolute;margin-left:135.75pt;margin-top:9.95pt;width:16.2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z8p1P3wAAAAkBAAAPAAAAZHJzL2Rv&#10;d25yZXYueG1sTI/LTsMwEEX3SPyDNUhsEHX6zIM4Fa0EEjuaItZOPCQR8TiK3Tb9e4YV7GZ0j+6c&#10;ybeT7cUZR985UjCfRSCQamc6ahR8HF8eExA+aDK6d4QKruhhW9ze5Doz7kIHPJehEVxCPtMK2hCG&#10;TEpft2i1n7kBibMvN1odeB0baUZ94XLby0UUbaTVHfGFVg+4b7H+Lk9WwbrWr2+71SGudu9Xu3n4&#10;LI9pslfq/m56fgIRcAp/MPzqszoU7FS5ExkvegWLeL5mlIM0BcHAMlryUClYJTHIIpf/Pyh+AA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HPynU/fAAAACQEAAA8AAAAAAAAAAAAAAAAA&#10;+wQAAGRycy9kb3ducmV2LnhtbFBLBQYAAAAABAAEAPMAAAAHBgAAAAA=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7ED4056E" w14:textId="5FE1CD8F" w:rsidR="00F50A1B" w:rsidRPr="006415F6" w:rsidRDefault="007D68A2" w:rsidP="00AC6C7E">
            <w:pPr>
              <w:rPr>
                <w:lang w:val="en-GB"/>
              </w:rPr>
            </w:pPr>
            <w:r w:rsidRPr="006415F6">
              <w:rPr>
                <w:lang w:val="en-GB"/>
              </w:rPr>
              <w:t>It &amp; security</w:t>
            </w:r>
          </w:p>
          <w:p w14:paraId="72067DCC" w14:textId="791797E3" w:rsidR="003D1B71" w:rsidRPr="007B42E6" w:rsidRDefault="00C91465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2B1088D" wp14:editId="1E8B4102">
                      <wp:simplePos x="0" y="0"/>
                      <wp:positionH relativeFrom="column">
                        <wp:posOffset>1708785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61201978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07D28" id="Ster: 5 punten 2" o:spid="_x0000_s1026" style="position:absolute;margin-left:134.55pt;margin-top:34.5pt;width:16.2pt;height:1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qkZhY3gAAAAkBAAAPAAAAZHJzL2Rv&#10;d25yZXYueG1sTI/BTsMwEETvSPyDtUjcqJOihiZkU0VIiHMThODmxksSNV5Hsdu6f485wXG1TzNv&#10;yl0wkzjT4kbLCOkqAUHcWT1yj/Devj5sQTivWKvJMiFcycGuur0pVaHthfd0bnwvYgi7QiEM3s+F&#10;lK4byCi3sjNx/H3bxSgfz6WXelGXGG4muU6STBo1cmwY1EwvA3XH5mQQ3j60rD+v+1A3m7Y5tvPM&#10;IXwh3t+F+hmEp+D/YPjVj+pQRaeDPbF2YkJYZ3kaUYQsj5si8JikGxAHhPxpC7Iq5f8F1Q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qpGYWN4AAAAJAQAADwAAAAAAAAAAAAAAAAD7&#10;BAAAZHJzL2Rvd25yZXYueG1sUEsFBgAAAAAEAAQA8wAAAAY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8CCC0B" wp14:editId="6306E03C">
                      <wp:simplePos x="0" y="0"/>
                      <wp:positionH relativeFrom="column">
                        <wp:posOffset>2962275</wp:posOffset>
                      </wp:positionH>
                      <wp:positionV relativeFrom="paragraph">
                        <wp:posOffset>430530</wp:posOffset>
                      </wp:positionV>
                      <wp:extent cx="205740" cy="182880"/>
                      <wp:effectExtent l="38100" t="38100" r="41910" b="64770"/>
                      <wp:wrapNone/>
                      <wp:docPr id="164647150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126299" id="Ster: 5 punten 2" o:spid="_x0000_s1026" style="position:absolute;margin-left:233.25pt;margin-top:33.9pt;width:16.2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A4m0ei3QAAAAkBAAAPAAAAZHJzL2Rv&#10;d25yZXYueG1sTI/BTsMwEETvSPyDtUjcqANqTZPGqSIkxLlJheDmxm4SNV5bsdu6f89yguNqn2be&#10;lNtkJ3YxcxgdSnheZMAMdk6P2EvYt+9Pa2AhKtRqcmgk3EyAbXV/V6pCuyvuzKWJPaMQDIWSMMTo&#10;C85DNxirwsJ5g/Q7utmqSOfccz2rK4Xbib9kmeBWjUgNg/LmbTDdqTlbCR+fmtdft12qm1XbnFrv&#10;MaVvKR8fUr0BFk2KfzD86pM6VOR0cGfUgU0SlkKsCJUgXmkCAct8nQM7SMiFAF6V/P+C6gc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A4m0ei3QAAAAkBAAAPAAAAAAAAAAAAAAAAAPsE&#10;AABkcnMvZG93bnJldi54bWxQSwUGAAAAAAQABADzAAAABQYAAAAA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6F8CE6" wp14:editId="164578E2">
                      <wp:simplePos x="0" y="0"/>
                      <wp:positionH relativeFrom="column">
                        <wp:posOffset>2036445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403318188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C2FE12" id="Ster: 5 punten 2" o:spid="_x0000_s1026" style="position:absolute;margin-left:160.35pt;margin-top:34.5pt;width:16.2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DvMHUA3gAAAAkBAAAPAAAAZHJzL2Rv&#10;d25yZXYueG1sTI/LasMwEEX3hf6DmEJ3jZyYvByPgymUrmOX0u4US7FNrJGxlET5+05X7XKYw73n&#10;5vtoB3E1k+8dIcxnCQhDjdM9tQgf9dvLBoQPirQaHBmEu/GwLx4fcpVpd6ODuVahFRxCPlMIXQhj&#10;JqVvOmOVn7nREP9ObrIq8Dm1Uk/qxuF2kIskWUmreuKGTo3mtTPNubpYhPdPLcuv+yGW1bKuzvU4&#10;UozfiM9PsdyBCCaGPxh+9VkdCnY6ugtpLwaEdJGsGUVYbXkTA+kynYM4ImzXG5BFLv8vKH4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7zB1AN4AAAAJAQAADwAAAAAAAAAAAAAAAAD7&#10;BAAAZHJzL2Rvd25yZXYueG1sUEsFBgAAAAAEAAQA8wAAAAY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79FB44" wp14:editId="5EF0F8F3">
                      <wp:simplePos x="0" y="0"/>
                      <wp:positionH relativeFrom="column">
                        <wp:posOffset>2326005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53581167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1492A" id="Ster: 5 punten 2" o:spid="_x0000_s1026" style="position:absolute;margin-left:183.15pt;margin-top:34.5pt;width:16.2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A7UY653gAAAAkBAAAPAAAAZHJzL2Rv&#10;d25yZXYueG1sTI/BTsMwEETvSPyDtUjcqFMi0iSNU0VIiHOTCsHNjU0SNV5bsdu6f89yguNqn2be&#10;VLtoZnbRi58sClivEmAae6smHAQcurenHJgPEpWcLWoBN+1hV9/fVbJU9op7fWnDwCgEfSkFjCG4&#10;knPfj9pIv7JOI/2+7WJkoHMZuFrklcLNzJ+TJONGTkgNo3T6ddT9qT0bAe8fijeft31s2peuPXXO&#10;YYxfQjw+xGYLLOgY/mD41Sd1qMnpaM+oPJsFpFmWEiogK2gTAWmRb4AdBRSbHHhd8f8L6h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O1GOud4AAAAJAQAADwAAAAAAAAAAAAAAAAD7&#10;BAAAZHJzL2Rvd25yZXYueG1sUEsFBgAAAAAEAAQA8wAAAAY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A15E7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096AE19" wp14:editId="0E2F2812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2021621486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714CF" id="Ster: 5 punten 2" o:spid="_x0000_s1026" style="position:absolute;margin-left:207pt;margin-top:34.5pt;width:16.2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Moaiu3gAAAAkBAAAPAAAAZHJzL2Rv&#10;d25yZXYueG1sTI/BTsMwEETvSPyDtUjcqFNkQptmU0VIiHOTCsHNjd0kary2Yrd1/x5zgtNoNaPZ&#10;N+U2mold9OxHSwjLRQZMU2fVSD3Cvn1/WgHzQZKSkyWNcNMettX9XSkLZa+005cm9CyVkC8kwhCC&#10;Kzj33aCN9AvrNCXvaGcjQzrnnqtZXlO5mfhzluXcyJHSh0E6/Tbo7tScDcLHp+L1120X6+albU6t&#10;cxTjN+LjQ6w3wIKO4S8Mv/gJHarEdLBnUp5NCGIp0paAkK+TpoAQuQB2QFi/roBXJf+/oPoB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jKGort4AAAAJAQAADwAAAAAAAAAAAAAAAAD7&#10;BAAAZHJzL2Rvd25yZXYueG1sUEsFBgAAAAAEAAQA8wAAAAYGAAAAAA==&#10;" path="m,69854r82693,5284l102870,r20177,75138l205740,69854r-70223,41154l166447,182880,102870,133176,39293,182880,70223,111008,,69854xe" fillcolor="yellow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2A1">
              <w:rPr>
                <w:rFonts w:asciiTheme="majorHAnsi" w:hAnsiTheme="majorHAnsi" w:cs="Calibri"/>
                <w:color w:val="0072C7"/>
              </w:rPr>
              <w:t>Taalvaardigheden</w:t>
            </w:r>
          </w:p>
          <w:p w14:paraId="7E14EF2B" w14:textId="181A881E" w:rsidR="003D1B71" w:rsidRDefault="000642A1" w:rsidP="00AC6C7E">
            <w:r>
              <w:t>Nederlands</w:t>
            </w:r>
          </w:p>
          <w:p w14:paraId="02801D2F" w14:textId="198C04BA" w:rsidR="00FC48E5" w:rsidRDefault="00C91465" w:rsidP="00AC6C7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80D483E" wp14:editId="44459040">
                      <wp:simplePos x="0" y="0"/>
                      <wp:positionH relativeFrom="column">
                        <wp:posOffset>2632710</wp:posOffset>
                      </wp:positionH>
                      <wp:positionV relativeFrom="paragraph">
                        <wp:posOffset>141605</wp:posOffset>
                      </wp:positionV>
                      <wp:extent cx="205740" cy="182880"/>
                      <wp:effectExtent l="38100" t="38100" r="41910" b="64770"/>
                      <wp:wrapNone/>
                      <wp:docPr id="1442074780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46C54" id="Ster: 5 punten 2" o:spid="_x0000_s1026" style="position:absolute;margin-left:207.3pt;margin-top:11.15pt;width:16.2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NQCv+3wAAAAkBAAAPAAAAZHJzL2Rv&#10;d25yZXYueG1sTI9BT4NAEIXvJv6HzZh4MXYBkVZkaWwTTXqz1Hge2BGI7C5hty39944nPU7my/fe&#10;K9azGcSJJt87qyBeRCDINk73tlXwcXi9X4HwAa3GwVlScCEP6/L6qsBcu7Pd06kKrWCJ9Tkq6EIY&#10;cyl905FBv3AjWf59uclg4HNqpZ7wzHIzyCSKMmmwt5zQ4Ujbjprv6mgUPDb4ttuk+2W9eb+Y7O6z&#10;Ojyttkrd3swvzyACzeEPht/6XB1K7lS7o9VeDArSOM0YVZAkDyAYSNMlj6vZHscgy0L+X1D+AA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E1AK/7fAAAACQEAAA8AAAAAAAAAAAAAAAAA&#10;+wQAAGRycy9kb3ducmV2LnhtbFBLBQYAAAAABAAEAPMAAAAHBgAAAAA=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19C6A94" wp14:editId="0B7E8EE7">
                      <wp:simplePos x="0" y="0"/>
                      <wp:positionH relativeFrom="column">
                        <wp:posOffset>2326005</wp:posOffset>
                      </wp:positionH>
                      <wp:positionV relativeFrom="paragraph">
                        <wp:posOffset>141605</wp:posOffset>
                      </wp:positionV>
                      <wp:extent cx="205740" cy="182880"/>
                      <wp:effectExtent l="38100" t="38100" r="41910" b="64770"/>
                      <wp:wrapNone/>
                      <wp:docPr id="17511471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F40C7" id="Ster: 5 punten 2" o:spid="_x0000_s1026" style="position:absolute;margin-left:183.15pt;margin-top:11.15pt;width:16.2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utwl14AAAAAkBAAAPAAAAZHJzL2Rv&#10;d25yZXYueG1sTI9NT4NAEIbvJv6HzZh4aezyoZQiS2ObaOLNUuN5gBWI7Cxhty39946neppM5s0z&#10;z5tvZjOIk55cb0lBuAxAaKpt01Or4PPw+pCCcB6pwcGSVnDRDjbF7U2OWWPPtNen0reCIeQyVNB5&#10;P2ZSurrTBt3Sjpr49m0ng57XqZXNhGeGm0FGQZBIgz3xhw5Hvet0/VMejYKnGt/et4/7VbX9uJhk&#10;8VUe1ulOqfu7+eUZhNezv4bhT5/VoWCnyh6pcWJQECdJzFEFUcSTA/E6XYGomB6GIItc/m9Q/AI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Dutwl14AAAAAkBAAAPAAAAAAAAAAAAAAAA&#10;APsEAABkcnMvZG93bnJldi54bWxQSwUGAAAAAAQABADzAAAACAYAAAAA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E53394D" wp14:editId="4CBFB6C2">
                      <wp:simplePos x="0" y="0"/>
                      <wp:positionH relativeFrom="column">
                        <wp:posOffset>2038350</wp:posOffset>
                      </wp:positionH>
                      <wp:positionV relativeFrom="paragraph">
                        <wp:posOffset>142240</wp:posOffset>
                      </wp:positionV>
                      <wp:extent cx="205740" cy="182880"/>
                      <wp:effectExtent l="38100" t="38100" r="41910" b="64770"/>
                      <wp:wrapNone/>
                      <wp:docPr id="209944478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24DDF" id="Ster: 5 punten 2" o:spid="_x0000_s1026" style="position:absolute;margin-left:160.5pt;margin-top:11.2pt;width:16.2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cgpdJ3wAAAAkBAAAPAAAAZHJzL2Rv&#10;d25yZXYueG1sTI/LTsMwEEX3SPyDNUhsEHUefRHiVLQSSOxoWrGexCaJiMdR7Lbp3zOsYDejuTpz&#10;br6ZbC/OZvSdIwXxLAJhqHa6o0bB8fD6uAbhA5LG3pFRcDUeNsXtTY6Zdhfam3MZGsEQ8hkqaEMY&#10;Mil93RqLfuYGQ3z7cqPFwOvYSD3iheG2l0kULaXFjvhDi4PZtab+Lk9WwaLGt/ftfL+qth9Xu3z4&#10;LA9P651S93fTyzOIYKbwF4ZffVaHgp0qdyLtRa8gTWLuEhQkyRwEB9JFykPF9DgBWeTyf4PiBw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JyCl0nfAAAACQEAAA8AAAAAAAAAAAAAAAAA&#10;+wQAAGRycy9kb3ducmV2LnhtbFBLBQYAAAAABAAEAPMAAAAHBgAAAAA=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3A355BA" wp14:editId="1055AEAE">
                      <wp:simplePos x="0" y="0"/>
                      <wp:positionH relativeFrom="column">
                        <wp:posOffset>1710690</wp:posOffset>
                      </wp:positionH>
                      <wp:positionV relativeFrom="paragraph">
                        <wp:posOffset>137160</wp:posOffset>
                      </wp:positionV>
                      <wp:extent cx="205740" cy="182880"/>
                      <wp:effectExtent l="38100" t="38100" r="41910" b="64770"/>
                      <wp:wrapNone/>
                      <wp:docPr id="168877646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97A67" id="Ster: 5 punten 2" o:spid="_x0000_s1026" style="position:absolute;margin-left:134.7pt;margin-top:10.8pt;width:16.2pt;height:1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FDXR33wAAAAkBAAAPAAAAZHJzL2Rv&#10;d25yZXYueG1sTI/BTsMwDIbvSLxDZCQuiCUdpdtK04lNAmk31qGd3Ta0FY1TNdnWvT3mBDdb/vX5&#10;+7P1ZHtxNqPvHGmIZgqEocrVHTUaPg9vj0sQPiDV2DsyGq7Gwzq/vckwrd2F9uZchEYwhHyKGtoQ&#10;hlRKX7XGop+5wRDfvtxoMfA6NrIe8cJw28u5Uom02BF/aHEw29ZU38XJaniu8H23ifeLcvNxtcnD&#10;sTisllut7++m1xcQwUzhLwy/+qwOOTuV7kS1F72GebKKOcpDlIDgwJOKuEvJdBWDzDP5v0H+Aw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IUNdHffAAAACQEAAA8AAAAAAAAAAAAAAAAA&#10;+wQAAGRycy9kb3ducmV2LnhtbFBLBQYAAAAABAAEAPMAAAAHBgAAAAA=&#10;" path="m,69854r82693,5284l102870,r20177,75138l205740,69854r-70223,41154l166447,182880,102870,133176,39293,182880,70223,111008,,69854xe" fillcolor="#ffc000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3CBF6F4" wp14:editId="615632B7">
                      <wp:simplePos x="0" y="0"/>
                      <wp:positionH relativeFrom="column">
                        <wp:posOffset>2964180</wp:posOffset>
                      </wp:positionH>
                      <wp:positionV relativeFrom="paragraph">
                        <wp:posOffset>142875</wp:posOffset>
                      </wp:positionV>
                      <wp:extent cx="205740" cy="182880"/>
                      <wp:effectExtent l="38100" t="38100" r="41910" b="64770"/>
                      <wp:wrapNone/>
                      <wp:docPr id="61945726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CAD86" id="Ster: 5 punten 2" o:spid="_x0000_s1026" style="position:absolute;margin-left:233.4pt;margin-top:11.25pt;width:16.2pt;height:14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G4Yl7zeAAAACQEAAA8AAABkcnMvZG93bnJl&#10;di54bWxMj8FOwzAQRO9I/IO1SNyoU5MGGrKpEBLckErpB7jxNoka24ntuuHvMSd6HM1o5k21mfXA&#10;IjnfW4OwXGTAyDRW9aZF2H+/PzwD80EaJQdrCOGHPGzq25tKlspezBfFXWhZKjG+lAhdCGPJuW86&#10;0tIv7EgmeUfrtAxJupYrJy+pXA9cZFnBtexNWujkSG8dNafdWSNsRTPpU9xO9HTMPz/2Lk5ujIj3&#10;d/PrC7BAc/gPwx9+Qoc6MR3s2SjPBoS8KBJ6QBBiBSwF8vVaADsgrJaPwOuKXz+ofwE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BuGJe83gAAAAkBAAAPAAAAAAAAAAAAAAAAAPcEAABk&#10;cnMvZG93bnJldi54bWxQSwUGAAAAAAQABADzAAAAAgYAAAAA&#10;" path="m,69854r82693,5284l102870,r20177,75138l205740,69854r-70223,41154l166447,182880,102870,133176,39293,182880,70223,111008,,69854xe" fillcolor="white [3212]" strokecolor="#0a121c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6158742D" w14:textId="630D8AA0" w:rsidR="00FC48E5" w:rsidRPr="00344946" w:rsidRDefault="00FE5E8F" w:rsidP="00AC6C7E">
            <w:r>
              <w:t>Engels</w:t>
            </w:r>
          </w:p>
          <w:p w14:paraId="042852C4" w14:textId="7FC5D1E1" w:rsidR="003D1B71" w:rsidRPr="007B42E6" w:rsidRDefault="006A2419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Hobby</w:t>
            </w:r>
            <w:r w:rsidR="00C27CBA">
              <w:rPr>
                <w:rFonts w:asciiTheme="majorHAnsi" w:hAnsiTheme="majorHAnsi" w:cs="Calibri"/>
                <w:color w:val="0072C7"/>
              </w:rPr>
              <w:t>’s en int</w:t>
            </w:r>
            <w:r w:rsidR="00C05153">
              <w:rPr>
                <w:rFonts w:asciiTheme="majorHAnsi" w:hAnsiTheme="majorHAnsi" w:cs="Calibri"/>
                <w:color w:val="0072C7"/>
              </w:rPr>
              <w:t>e</w:t>
            </w:r>
            <w:r w:rsidR="00C27CBA">
              <w:rPr>
                <w:rFonts w:asciiTheme="majorHAnsi" w:hAnsiTheme="majorHAnsi" w:cs="Calibri"/>
                <w:color w:val="0072C7"/>
              </w:rPr>
              <w:t>resses</w:t>
            </w:r>
          </w:p>
          <w:p w14:paraId="19FBCC59" w14:textId="6C16FCA2" w:rsidR="003D1B71" w:rsidRPr="00344946" w:rsidRDefault="0097110E" w:rsidP="00AC6C7E">
            <w:pPr>
              <w:rPr>
                <w:sz w:val="24"/>
                <w:szCs w:val="24"/>
              </w:rPr>
            </w:pPr>
            <w:r>
              <w:t>Ik sport bij de Basic fit</w:t>
            </w:r>
            <w:r w:rsidR="00F37232">
              <w:t>.</w:t>
            </w:r>
            <w:r w:rsidR="002D3B31">
              <w:t xml:space="preserve"> </w:t>
            </w:r>
            <w:r w:rsidR="00F93452">
              <w:t>Rij met snelle</w:t>
            </w:r>
            <w:r w:rsidR="00892007">
              <w:t xml:space="preserve"> bestuurbare auto</w:t>
            </w:r>
            <w:r w:rsidR="005870E1">
              <w:t>’s</w:t>
            </w:r>
            <w:r w:rsidR="00F93452">
              <w:t>, scooters en</w:t>
            </w:r>
            <w:r w:rsidR="0033142D">
              <w:t xml:space="preserve"> game</w:t>
            </w:r>
            <w:r w:rsidR="005870E1">
              <w:t xml:space="preserve"> met vrienden.</w:t>
            </w:r>
          </w:p>
        </w:tc>
      </w:tr>
      <w:tr w:rsidR="003D1B71" w:rsidRPr="00344946" w14:paraId="5ABFA3C4" w14:textId="77777777" w:rsidTr="0084617D">
        <w:trPr>
          <w:trHeight w:val="1196"/>
        </w:trPr>
        <w:tc>
          <w:tcPr>
            <w:tcW w:w="734" w:type="dxa"/>
          </w:tcPr>
          <w:p w14:paraId="525D1B53" w14:textId="77777777" w:rsidR="003D1B71" w:rsidRPr="00344946" w:rsidRDefault="003D1B71">
            <w:pPr>
              <w:pStyle w:val="Plattetekst"/>
              <w:kinsoku w:val="0"/>
              <w:overflowPunct w:val="0"/>
              <w:rPr>
                <w:color w:val="C0504D" w:themeColor="accent2"/>
              </w:rPr>
            </w:pPr>
          </w:p>
        </w:tc>
        <w:tc>
          <w:tcPr>
            <w:tcW w:w="3002" w:type="dxa"/>
            <w:gridSpan w:val="2"/>
          </w:tcPr>
          <w:p w14:paraId="58EE2EDF" w14:textId="77777777" w:rsidR="003D1B71" w:rsidRPr="00344946" w:rsidRDefault="003D1B71">
            <w:pPr>
              <w:pStyle w:val="Plattetekst"/>
              <w:kinsoku w:val="0"/>
              <w:overflowPunct w:val="0"/>
              <w:rPr>
                <w:color w:val="C0504D" w:themeColor="accent2"/>
              </w:rPr>
            </w:pPr>
          </w:p>
        </w:tc>
        <w:tc>
          <w:tcPr>
            <w:tcW w:w="431" w:type="dxa"/>
            <w:vMerge/>
          </w:tcPr>
          <w:p w14:paraId="4488F42F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550C7A60" w14:textId="77777777" w:rsidR="003D1B71" w:rsidRPr="00344946" w:rsidRDefault="003D1B71" w:rsidP="00222466"/>
        </w:tc>
      </w:tr>
      <w:tr w:rsidR="003D1B71" w:rsidRPr="00344946" w14:paraId="77662AF5" w14:textId="77777777" w:rsidTr="0084617D">
        <w:trPr>
          <w:trHeight w:val="558"/>
        </w:trPr>
        <w:tc>
          <w:tcPr>
            <w:tcW w:w="734" w:type="dxa"/>
          </w:tcPr>
          <w:p w14:paraId="04FA8FD1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1B6BF0D6" w14:textId="77777777" w:rsidR="003D1B71" w:rsidRPr="00344946" w:rsidRDefault="003D1B71" w:rsidP="006D79A8">
            <w:pPr>
              <w:pStyle w:val="Informatie"/>
              <w:jc w:val="center"/>
              <w:rPr>
                <w:rStyle w:val="Zwaar"/>
                <w:b w:val="0"/>
                <w:bCs w:val="0"/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427824A" wp14:editId="5ABE4EFC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D4C315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f81bd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71482319" w14:textId="3C81F7E2" w:rsidR="00961583" w:rsidRDefault="00BD2F9A" w:rsidP="00380FD1">
            <w:pPr>
              <w:pStyle w:val="Informati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Straatnaam</w:t>
            </w:r>
            <w:r w:rsidR="00961583">
              <w:rPr>
                <w:color w:val="000000"/>
                <w:sz w:val="22"/>
                <w:szCs w:val="22"/>
              </w:rPr>
              <w:t xml:space="preserve"> </w:t>
            </w:r>
            <w:r w:rsidR="002B7056">
              <w:rPr>
                <w:color w:val="000000"/>
                <w:sz w:val="22"/>
                <w:szCs w:val="22"/>
              </w:rPr>
              <w:t>123</w:t>
            </w:r>
          </w:p>
          <w:p w14:paraId="6A0FD9C9" w14:textId="646575A5" w:rsidR="003D1B71" w:rsidRPr="002B7056" w:rsidRDefault="00961583" w:rsidP="00380FD1">
            <w:pPr>
              <w:pStyle w:val="Informati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1234 </w:t>
            </w:r>
            <w:r w:rsidR="002B7056">
              <w:rPr>
                <w:color w:val="000000"/>
                <w:sz w:val="22"/>
                <w:szCs w:val="22"/>
              </w:rPr>
              <w:t xml:space="preserve">AB </w:t>
            </w:r>
            <w:r w:rsidR="00DE50A5" w:rsidRPr="00A81FEA">
              <w:rPr>
                <w:color w:val="000000"/>
                <w:sz w:val="22"/>
                <w:szCs w:val="22"/>
              </w:rPr>
              <w:t>Apeldoorn</w:t>
            </w:r>
          </w:p>
        </w:tc>
        <w:tc>
          <w:tcPr>
            <w:tcW w:w="431" w:type="dxa"/>
            <w:vMerge/>
          </w:tcPr>
          <w:p w14:paraId="7D22E921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3F569385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5700FAAE" w14:textId="77777777" w:rsidTr="0084617D">
        <w:trPr>
          <w:trHeight w:val="188"/>
        </w:trPr>
        <w:tc>
          <w:tcPr>
            <w:tcW w:w="734" w:type="dxa"/>
          </w:tcPr>
          <w:p w14:paraId="258AEA73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5D50F18D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054F9BC6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5A179D78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24DCEB51" w14:textId="77777777" w:rsidTr="0084617D">
        <w:trPr>
          <w:trHeight w:val="641"/>
        </w:trPr>
        <w:tc>
          <w:tcPr>
            <w:tcW w:w="734" w:type="dxa"/>
          </w:tcPr>
          <w:p w14:paraId="5B9DC93D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4F3E15CE" w14:textId="77777777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1E90E49" wp14:editId="74D5E035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13D66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BMxwEk0AABq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c0504d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1BD76837" w14:textId="52AB193D" w:rsidR="003D1B71" w:rsidRPr="00344946" w:rsidRDefault="008A0768" w:rsidP="00380FD1">
            <w:pPr>
              <w:pStyle w:val="Informatie"/>
            </w:pPr>
            <w:r w:rsidRPr="00C27109">
              <w:rPr>
                <w:color w:val="auto"/>
              </w:rPr>
              <w:t>063090</w:t>
            </w:r>
            <w:r w:rsidR="00A81FEA" w:rsidRPr="00C27109">
              <w:rPr>
                <w:color w:val="auto"/>
              </w:rPr>
              <w:t>5795</w:t>
            </w:r>
          </w:p>
        </w:tc>
        <w:tc>
          <w:tcPr>
            <w:tcW w:w="431" w:type="dxa"/>
            <w:vMerge/>
          </w:tcPr>
          <w:p w14:paraId="31C5BA6E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098DED80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3AAF4701" w14:textId="77777777" w:rsidTr="0084617D">
        <w:trPr>
          <w:trHeight w:val="188"/>
        </w:trPr>
        <w:tc>
          <w:tcPr>
            <w:tcW w:w="734" w:type="dxa"/>
          </w:tcPr>
          <w:p w14:paraId="4A3C5585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07A9BA05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1551F81C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04A7F6AF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3A98B461" w14:textId="77777777" w:rsidTr="0084617D">
        <w:trPr>
          <w:trHeight w:val="650"/>
        </w:trPr>
        <w:tc>
          <w:tcPr>
            <w:tcW w:w="734" w:type="dxa"/>
          </w:tcPr>
          <w:p w14:paraId="7143CA60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50B7BCFC" w14:textId="089E309C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C073B5A" wp14:editId="5A61D4C5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ED3FCD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064a2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33D9EFFB" w14:textId="71E7929E" w:rsidR="00E87F49" w:rsidRPr="00E87F49" w:rsidRDefault="00000000" w:rsidP="00380FD1">
            <w:pPr>
              <w:pStyle w:val="Informatie"/>
              <w:rPr>
                <w:color w:val="auto"/>
                <w:sz w:val="18"/>
                <w:szCs w:val="18"/>
              </w:rPr>
            </w:pPr>
            <w:hyperlink r:id="rId16" w:history="1">
              <w:r w:rsidR="00E87F49" w:rsidRPr="00073F4C">
                <w:rPr>
                  <w:rStyle w:val="Hyperlink"/>
                  <w:sz w:val="18"/>
                  <w:szCs w:val="18"/>
                </w:rPr>
                <w:t>@gmail.com</w:t>
              </w:r>
            </w:hyperlink>
          </w:p>
        </w:tc>
        <w:tc>
          <w:tcPr>
            <w:tcW w:w="431" w:type="dxa"/>
            <w:vMerge/>
          </w:tcPr>
          <w:p w14:paraId="4AD84141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654C48FB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675C11E5" w14:textId="77777777" w:rsidTr="0084617D">
        <w:trPr>
          <w:trHeight w:val="178"/>
        </w:trPr>
        <w:tc>
          <w:tcPr>
            <w:tcW w:w="734" w:type="dxa"/>
          </w:tcPr>
          <w:p w14:paraId="0F4CB5FF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0CEEB96D" w14:textId="785D4E78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3D4C5082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33B950C3" w14:textId="77777777" w:rsidR="003D1B71" w:rsidRPr="00344946" w:rsidRDefault="003D1B71" w:rsidP="005801E5">
            <w:pPr>
              <w:pStyle w:val="Kop1"/>
            </w:pPr>
          </w:p>
        </w:tc>
      </w:tr>
      <w:tr w:rsidR="0084617D" w:rsidRPr="00344946" w14:paraId="1A3DA8A4" w14:textId="77777777" w:rsidTr="0007490D">
        <w:trPr>
          <w:trHeight w:val="650"/>
        </w:trPr>
        <w:tc>
          <w:tcPr>
            <w:tcW w:w="734" w:type="dxa"/>
          </w:tcPr>
          <w:p w14:paraId="52275BDA" w14:textId="59222E03" w:rsidR="0084617D" w:rsidRPr="00344946" w:rsidRDefault="0084617D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</w:tcPr>
          <w:p w14:paraId="4AFB95FB" w14:textId="37BB924F" w:rsidR="0084617D" w:rsidRPr="00344946" w:rsidRDefault="009B06E4" w:rsidP="006D79A8">
            <w:pPr>
              <w:pStyle w:val="Informatie"/>
              <w:jc w:val="center"/>
              <w:rPr>
                <w:color w:val="666666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3F3813A" wp14:editId="027EF2A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-128270</wp:posOffset>
                  </wp:positionV>
                  <wp:extent cx="407670" cy="407670"/>
                  <wp:effectExtent l="0" t="0" r="0" b="0"/>
                  <wp:wrapNone/>
                  <wp:docPr id="1676078534" name="Afbeelding 1" descr="25.600+ Logo Taart Stockillustraties, royalty-free vector illustraties en  clipart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5.600+ Logo Taart Stockillustraties, royalty-free vector illustraties en  clipart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0" w:type="dxa"/>
          </w:tcPr>
          <w:p w14:paraId="30B5AB95" w14:textId="66D220D8" w:rsidR="0084617D" w:rsidRPr="002E51E2" w:rsidRDefault="00E84B32" w:rsidP="00380FD1">
            <w:pPr>
              <w:pStyle w:val="Informatie"/>
              <w:rPr>
                <w:color w:val="000000" w:themeColor="text1"/>
                <w:sz w:val="22"/>
                <w:szCs w:val="22"/>
              </w:rPr>
            </w:pPr>
            <w:r w:rsidRPr="002E51E2">
              <w:rPr>
                <w:color w:val="000000" w:themeColor="text1"/>
                <w:sz w:val="22"/>
                <w:szCs w:val="22"/>
              </w:rPr>
              <w:t>G</w:t>
            </w:r>
            <w:r w:rsidR="002E51E2" w:rsidRPr="002E51E2">
              <w:rPr>
                <w:color w:val="000000" w:themeColor="text1"/>
                <w:sz w:val="22"/>
                <w:szCs w:val="22"/>
              </w:rPr>
              <w:t>eboortedatum</w:t>
            </w:r>
          </w:p>
        </w:tc>
        <w:tc>
          <w:tcPr>
            <w:tcW w:w="431" w:type="dxa"/>
            <w:vMerge/>
          </w:tcPr>
          <w:p w14:paraId="44842E19" w14:textId="77777777" w:rsidR="0084617D" w:rsidRPr="00344946" w:rsidRDefault="0084617D" w:rsidP="00A14C79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1DE94D0D" w14:textId="77777777" w:rsidR="0084617D" w:rsidRPr="00344946" w:rsidRDefault="0084617D" w:rsidP="005801E5">
            <w:pPr>
              <w:pStyle w:val="Kop1"/>
            </w:pPr>
          </w:p>
        </w:tc>
      </w:tr>
      <w:tr w:rsidR="0084617D" w:rsidRPr="00344946" w14:paraId="3356792C" w14:textId="77777777" w:rsidTr="0007490D">
        <w:trPr>
          <w:trHeight w:val="2517"/>
        </w:trPr>
        <w:tc>
          <w:tcPr>
            <w:tcW w:w="734" w:type="dxa"/>
          </w:tcPr>
          <w:p w14:paraId="4A7B68E7" w14:textId="77777777" w:rsidR="0084617D" w:rsidRPr="00344946" w:rsidRDefault="0084617D" w:rsidP="00222466">
            <w:pPr>
              <w:rPr>
                <w:color w:val="C0504D" w:themeColor="accent2"/>
              </w:rPr>
            </w:pPr>
          </w:p>
        </w:tc>
        <w:tc>
          <w:tcPr>
            <w:tcW w:w="3002" w:type="dxa"/>
            <w:gridSpan w:val="2"/>
          </w:tcPr>
          <w:p w14:paraId="7B745123" w14:textId="7B0BD084" w:rsidR="0084617D" w:rsidRPr="00344946" w:rsidRDefault="0084617D" w:rsidP="00222466">
            <w:pPr>
              <w:rPr>
                <w:color w:val="C0504D" w:themeColor="accent2"/>
              </w:rPr>
            </w:pPr>
          </w:p>
        </w:tc>
        <w:tc>
          <w:tcPr>
            <w:tcW w:w="431" w:type="dxa"/>
          </w:tcPr>
          <w:p w14:paraId="3859A925" w14:textId="7E089D98" w:rsidR="0084617D" w:rsidRPr="00344946" w:rsidRDefault="0084617D" w:rsidP="00222466"/>
        </w:tc>
        <w:tc>
          <w:tcPr>
            <w:tcW w:w="6740" w:type="dxa"/>
            <w:vMerge/>
          </w:tcPr>
          <w:p w14:paraId="62BACCFA" w14:textId="77777777" w:rsidR="0084617D" w:rsidRPr="00344946" w:rsidRDefault="0084617D" w:rsidP="00222466"/>
        </w:tc>
      </w:tr>
    </w:tbl>
    <w:p w14:paraId="17736B79" w14:textId="77777777" w:rsidR="007F5B63" w:rsidRPr="00344946" w:rsidRDefault="007F5B63" w:rsidP="006D79A8">
      <w:pPr>
        <w:pStyle w:val="Plattetekst"/>
      </w:pPr>
    </w:p>
    <w:sectPr w:rsidR="007F5B63" w:rsidRPr="00344946" w:rsidSect="00BB10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num="2"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F6EF2" w14:textId="77777777" w:rsidR="00BB1095" w:rsidRDefault="00BB1095" w:rsidP="00590471">
      <w:r>
        <w:separator/>
      </w:r>
    </w:p>
  </w:endnote>
  <w:endnote w:type="continuationSeparator" w:id="0">
    <w:p w14:paraId="47515B29" w14:textId="77777777" w:rsidR="00BB1095" w:rsidRDefault="00BB109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LiSu">
    <w:altName w:val="隶书"/>
    <w:panose1 w:val="00000000000000000000"/>
    <w:charset w:val="86"/>
    <w:family w:val="roman"/>
    <w:notTrueType/>
    <w:pitch w:val="default"/>
  </w:font>
  <w:font w:name="LilyUPC"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BED31" w14:textId="77777777" w:rsidR="00BB1095" w:rsidRDefault="00BB1095" w:rsidP="00590471">
      <w:r>
        <w:separator/>
      </w:r>
    </w:p>
  </w:footnote>
  <w:footnote w:type="continuationSeparator" w:id="0">
    <w:p w14:paraId="735D9E53" w14:textId="77777777" w:rsidR="00BB1095" w:rsidRDefault="00BB109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5E9F2" w14:textId="77777777" w:rsidR="00590471" w:rsidRPr="00344946" w:rsidRDefault="00310F17" w:rsidP="00060042">
    <w:pPr>
      <w:pStyle w:val="Plattetekst"/>
    </w:pPr>
    <w:r w:rsidRPr="00344946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90BF0C" wp14:editId="63FE1E5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7E19DF" id="Groe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nlCYGngSLR5FgeUCqigYlE5VgeJsfygFIRDUwk&#10;KsfyMDmWh3IsIbB6QTmWh8mxPKBUchuYHMtDOZYQeFVQJJocy0M5lhB4GigSTY7loRxLCDwNFIkm&#10;x/JQjiUElgbKsTxMjuWhHEsIPA0UiSbH8lCOJQSeBopEk2N5KMcSAk8DRaLJsTyUYwmBp4Ei0eRY&#10;HsqxhMDR4KkcSwi8DIRjeZocy1M5lhB4Gsjs/DQ5lqdyLCHwNJDZ+WlyLE/lWELgaSDrxKfJsTyV&#10;YwmBp4GsE58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G2eeJ4/nAprz/Irp6cz8jRJFl6&#10;zmr+5qU1JCCnkLH2Da8PhS38rABZ0D1aPmRrUnfCKz6TOiAE316vIdJKImH5WZ62VD11raffBds2&#10;3z3K7c1upcovrtB2ygEZcoHnmTzeMc65KvPf9UwpTDutwCeV9z18+9Iacn44Cst8wPNxa30N6RKE&#10;ATI+ZG5xGXGhYg6tH+LpX2/qizNxkSd++5mHxbOc55Ayjpjh42dR4JaciHnf0LIf7kfEAunwOzrS&#10;YVXIRpyhcZz4vJ1/9N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S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Zr4DhhDelIbL6ttbr4FEMJ4XQt/WdQq3JzGltUeh2t2sTFdkQB&#10;KQ3umhSA+Fmy/sMIaw2HE2ViyeLpiiZ+j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kaFI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geUSmF5QuBpoEg0OZYHlIpoYCJROZaH&#10;ybE8oFREAxOJyrE8TI7loRxLCKxeUI7lYXIsDyiV2gYmx/JQjiUEXhUUiSbH8lCOJQSeBopEk2N5&#10;KMcSAk8DRaLJsTyUYwmBpYFyLA+TY3koxxICTwNFosmxPJRjCYGngSLR5FgeyrGEwNNAkWhyLA/l&#10;WELgaaBINDmWh3IsIXA0eCrHEgIvA+FYnibH8lSOJQSeBjI7P02O5akcSwg8DWR2fpocy1M5lhB4&#10;Goif+DQ5lqdyLCHwNBA/8Wl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K/n7g/Wu+EAiX4nPi7x5WRoSLdIjgh/x+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c0504d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f81bd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4f81bd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f81bd [3204]" stroked="f">
                  <v:fill opacity="11796f" color2="#c0504d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c0504d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c0504d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c0504d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c0504d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c0504d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8064A2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  <w:color w:val="8064A2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255E31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9603000">
    <w:abstractNumId w:val="10"/>
  </w:num>
  <w:num w:numId="2" w16cid:durableId="33963782">
    <w:abstractNumId w:val="12"/>
  </w:num>
  <w:num w:numId="3" w16cid:durableId="1206454987">
    <w:abstractNumId w:val="9"/>
  </w:num>
  <w:num w:numId="4" w16cid:durableId="1621230426">
    <w:abstractNumId w:val="14"/>
  </w:num>
  <w:num w:numId="5" w16cid:durableId="2031951309">
    <w:abstractNumId w:val="11"/>
  </w:num>
  <w:num w:numId="6" w16cid:durableId="1304697365">
    <w:abstractNumId w:val="8"/>
  </w:num>
  <w:num w:numId="7" w16cid:durableId="297341922">
    <w:abstractNumId w:val="3"/>
  </w:num>
  <w:num w:numId="8" w16cid:durableId="1121995008">
    <w:abstractNumId w:val="2"/>
  </w:num>
  <w:num w:numId="9" w16cid:durableId="495073434">
    <w:abstractNumId w:val="1"/>
  </w:num>
  <w:num w:numId="10" w16cid:durableId="926841682">
    <w:abstractNumId w:val="0"/>
  </w:num>
  <w:num w:numId="11" w16cid:durableId="836729255">
    <w:abstractNumId w:val="7"/>
  </w:num>
  <w:num w:numId="12" w16cid:durableId="1580479668">
    <w:abstractNumId w:val="6"/>
  </w:num>
  <w:num w:numId="13" w16cid:durableId="65298175">
    <w:abstractNumId w:val="5"/>
  </w:num>
  <w:num w:numId="14" w16cid:durableId="1341737726">
    <w:abstractNumId w:val="4"/>
  </w:num>
  <w:num w:numId="15" w16cid:durableId="9060365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2E"/>
    <w:rsid w:val="00001092"/>
    <w:rsid w:val="00042AEB"/>
    <w:rsid w:val="00051E3C"/>
    <w:rsid w:val="00060042"/>
    <w:rsid w:val="00064133"/>
    <w:rsid w:val="000642A1"/>
    <w:rsid w:val="000717BF"/>
    <w:rsid w:val="00085F39"/>
    <w:rsid w:val="0008685D"/>
    <w:rsid w:val="00090860"/>
    <w:rsid w:val="000A3446"/>
    <w:rsid w:val="000A5D0F"/>
    <w:rsid w:val="000F4550"/>
    <w:rsid w:val="00105EC4"/>
    <w:rsid w:val="00112FD7"/>
    <w:rsid w:val="00150ABD"/>
    <w:rsid w:val="00162286"/>
    <w:rsid w:val="001946FC"/>
    <w:rsid w:val="001F022E"/>
    <w:rsid w:val="00222466"/>
    <w:rsid w:val="002227B7"/>
    <w:rsid w:val="0023012F"/>
    <w:rsid w:val="00247254"/>
    <w:rsid w:val="0024753C"/>
    <w:rsid w:val="00263883"/>
    <w:rsid w:val="00276026"/>
    <w:rsid w:val="00280127"/>
    <w:rsid w:val="00296E1F"/>
    <w:rsid w:val="002B4549"/>
    <w:rsid w:val="002B7056"/>
    <w:rsid w:val="002C3280"/>
    <w:rsid w:val="002D3B31"/>
    <w:rsid w:val="002E51E2"/>
    <w:rsid w:val="00310F17"/>
    <w:rsid w:val="0031303D"/>
    <w:rsid w:val="00322A46"/>
    <w:rsid w:val="0033142D"/>
    <w:rsid w:val="003326CB"/>
    <w:rsid w:val="00344946"/>
    <w:rsid w:val="00353B60"/>
    <w:rsid w:val="0035732F"/>
    <w:rsid w:val="00375211"/>
    <w:rsid w:val="00376291"/>
    <w:rsid w:val="00380FD1"/>
    <w:rsid w:val="00383D02"/>
    <w:rsid w:val="00385DE7"/>
    <w:rsid w:val="003A2B64"/>
    <w:rsid w:val="003A6DD6"/>
    <w:rsid w:val="003B0D0A"/>
    <w:rsid w:val="003D1B71"/>
    <w:rsid w:val="003F6861"/>
    <w:rsid w:val="0045271D"/>
    <w:rsid w:val="00493447"/>
    <w:rsid w:val="0049584A"/>
    <w:rsid w:val="004E158A"/>
    <w:rsid w:val="00525BB4"/>
    <w:rsid w:val="0054466F"/>
    <w:rsid w:val="005608D9"/>
    <w:rsid w:val="00565C77"/>
    <w:rsid w:val="0056708E"/>
    <w:rsid w:val="005801E5"/>
    <w:rsid w:val="005870E1"/>
    <w:rsid w:val="00590471"/>
    <w:rsid w:val="005C06E9"/>
    <w:rsid w:val="005D01FA"/>
    <w:rsid w:val="005F6228"/>
    <w:rsid w:val="005F7C30"/>
    <w:rsid w:val="00606F47"/>
    <w:rsid w:val="00625202"/>
    <w:rsid w:val="006415F6"/>
    <w:rsid w:val="00653E17"/>
    <w:rsid w:val="00677ACC"/>
    <w:rsid w:val="006A08E8"/>
    <w:rsid w:val="006A2419"/>
    <w:rsid w:val="006D79A8"/>
    <w:rsid w:val="006E56F8"/>
    <w:rsid w:val="0072353B"/>
    <w:rsid w:val="0075080B"/>
    <w:rsid w:val="007575B6"/>
    <w:rsid w:val="007B3C81"/>
    <w:rsid w:val="007B42E6"/>
    <w:rsid w:val="007D67CA"/>
    <w:rsid w:val="007D68A2"/>
    <w:rsid w:val="007E668F"/>
    <w:rsid w:val="007F29A6"/>
    <w:rsid w:val="007F5B63"/>
    <w:rsid w:val="00803A0A"/>
    <w:rsid w:val="00817F27"/>
    <w:rsid w:val="0084617D"/>
    <w:rsid w:val="00846CB9"/>
    <w:rsid w:val="008566AA"/>
    <w:rsid w:val="00892007"/>
    <w:rsid w:val="008A0768"/>
    <w:rsid w:val="008A1E6E"/>
    <w:rsid w:val="008A3A9F"/>
    <w:rsid w:val="008B7F2C"/>
    <w:rsid w:val="008C024F"/>
    <w:rsid w:val="008C2CFC"/>
    <w:rsid w:val="008C5067"/>
    <w:rsid w:val="009031F3"/>
    <w:rsid w:val="00905DF5"/>
    <w:rsid w:val="00912DC8"/>
    <w:rsid w:val="009475DC"/>
    <w:rsid w:val="00957DBB"/>
    <w:rsid w:val="00961583"/>
    <w:rsid w:val="009679F3"/>
    <w:rsid w:val="00967B93"/>
    <w:rsid w:val="0097110E"/>
    <w:rsid w:val="009A5927"/>
    <w:rsid w:val="009B06E4"/>
    <w:rsid w:val="009D090F"/>
    <w:rsid w:val="009E292D"/>
    <w:rsid w:val="009F3AE9"/>
    <w:rsid w:val="00A15E75"/>
    <w:rsid w:val="00A31464"/>
    <w:rsid w:val="00A31B16"/>
    <w:rsid w:val="00A33613"/>
    <w:rsid w:val="00A47A8D"/>
    <w:rsid w:val="00A60D0D"/>
    <w:rsid w:val="00A81FEA"/>
    <w:rsid w:val="00A91936"/>
    <w:rsid w:val="00AB489C"/>
    <w:rsid w:val="00AC6C7E"/>
    <w:rsid w:val="00AE36A5"/>
    <w:rsid w:val="00B146B0"/>
    <w:rsid w:val="00B4158A"/>
    <w:rsid w:val="00B6466C"/>
    <w:rsid w:val="00B72FAC"/>
    <w:rsid w:val="00BB1095"/>
    <w:rsid w:val="00BB1B5D"/>
    <w:rsid w:val="00BC22C7"/>
    <w:rsid w:val="00BC26D9"/>
    <w:rsid w:val="00BD195A"/>
    <w:rsid w:val="00BD2F9A"/>
    <w:rsid w:val="00C05153"/>
    <w:rsid w:val="00C07240"/>
    <w:rsid w:val="00C111E8"/>
    <w:rsid w:val="00C14078"/>
    <w:rsid w:val="00C27109"/>
    <w:rsid w:val="00C27CBA"/>
    <w:rsid w:val="00C36123"/>
    <w:rsid w:val="00C3778D"/>
    <w:rsid w:val="00C67B24"/>
    <w:rsid w:val="00C91465"/>
    <w:rsid w:val="00CD4AD0"/>
    <w:rsid w:val="00CE1E3D"/>
    <w:rsid w:val="00D053FA"/>
    <w:rsid w:val="00D13D71"/>
    <w:rsid w:val="00D157EE"/>
    <w:rsid w:val="00D26256"/>
    <w:rsid w:val="00D660DB"/>
    <w:rsid w:val="00DA718E"/>
    <w:rsid w:val="00DC3F0A"/>
    <w:rsid w:val="00DC4307"/>
    <w:rsid w:val="00DD281D"/>
    <w:rsid w:val="00DE50A5"/>
    <w:rsid w:val="00E04D07"/>
    <w:rsid w:val="00E26AED"/>
    <w:rsid w:val="00E73AB8"/>
    <w:rsid w:val="00E84B32"/>
    <w:rsid w:val="00E87F49"/>
    <w:rsid w:val="00E90A60"/>
    <w:rsid w:val="00E93F8C"/>
    <w:rsid w:val="00EB02D5"/>
    <w:rsid w:val="00EB12A9"/>
    <w:rsid w:val="00ED2F86"/>
    <w:rsid w:val="00ED47F7"/>
    <w:rsid w:val="00EE7E09"/>
    <w:rsid w:val="00F0223C"/>
    <w:rsid w:val="00F3235D"/>
    <w:rsid w:val="00F32393"/>
    <w:rsid w:val="00F33DE3"/>
    <w:rsid w:val="00F37232"/>
    <w:rsid w:val="00F50A1B"/>
    <w:rsid w:val="00F878BD"/>
    <w:rsid w:val="00F93452"/>
    <w:rsid w:val="00FC48E5"/>
    <w:rsid w:val="00FC7D4E"/>
    <w:rsid w:val="00FD081D"/>
    <w:rsid w:val="00FE35ED"/>
    <w:rsid w:val="00FE3C86"/>
    <w:rsid w:val="00FE5E8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93C783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uiPriority w:val="1"/>
    <w:rsid w:val="00344946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31303D"/>
    <w:pPr>
      <w:pBdr>
        <w:top w:val="single" w:sz="24" w:space="8" w:color="4F81BD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4F81BD" w:themeColor="accent1"/>
      <w:sz w:val="28"/>
      <w:szCs w:val="20"/>
    </w:rPr>
  </w:style>
  <w:style w:type="paragraph" w:styleId="Kop2">
    <w:name w:val="heading 2"/>
    <w:basedOn w:val="Standaard"/>
    <w:next w:val="Standaard"/>
    <w:link w:val="Kop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C0504D" w:themeColor="accent2"/>
      <w:sz w:val="24"/>
      <w:szCs w:val="20"/>
      <w:u w:val="single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243F60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link w:val="PlattetekstChar"/>
    <w:uiPriority w:val="1"/>
    <w:semiHidden/>
    <w:qFormat/>
    <w:rsid w:val="0031303D"/>
    <w:rPr>
      <w:sz w:val="20"/>
      <w:szCs w:val="20"/>
    </w:rPr>
  </w:style>
  <w:style w:type="character" w:customStyle="1" w:styleId="PlattetekstChar">
    <w:name w:val="Platte tekst Char"/>
    <w:basedOn w:val="Standaardalinea-lettertype"/>
    <w:link w:val="Platteteks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31303D"/>
    <w:rPr>
      <w:rFonts w:ascii="Corbel" w:hAnsi="Corbel" w:cs="Calibri"/>
      <w:b/>
      <w:bCs/>
      <w:color w:val="4F81BD" w:themeColor="accent1"/>
      <w:sz w:val="28"/>
      <w:szCs w:val="20"/>
    </w:rPr>
  </w:style>
  <w:style w:type="paragraph" w:styleId="Lijstalinea">
    <w:name w:val="List Paragraph"/>
    <w:basedOn w:val="Platteteks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Koptekst">
    <w:name w:val="header"/>
    <w:basedOn w:val="Standaard"/>
    <w:link w:val="Kop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31303D"/>
    <w:rPr>
      <w:rFonts w:ascii="Calibri" w:hAnsi="Calibri" w:cs="Calibri"/>
    </w:rPr>
  </w:style>
  <w:style w:type="paragraph" w:styleId="Voettekst">
    <w:name w:val="footer"/>
    <w:basedOn w:val="Standaard"/>
    <w:link w:val="Voet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31303D"/>
    <w:rPr>
      <w:rFonts w:ascii="Calibri" w:hAnsi="Calibri" w:cs="Calibri"/>
    </w:rPr>
  </w:style>
  <w:style w:type="table" w:styleId="Tabelraster">
    <w:name w:val="Table Grid"/>
    <w:basedOn w:val="Standaardtabe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Plattetekst"/>
    <w:next w:val="Standaard"/>
    <w:link w:val="TitelChar"/>
    <w:uiPriority w:val="10"/>
    <w:qFormat/>
    <w:rsid w:val="0031303D"/>
    <w:pPr>
      <w:pBdr>
        <w:bottom w:val="single" w:sz="24" w:space="8" w:color="4F81BD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4F81BD" w:themeColor="accent1"/>
      <w:sz w:val="48"/>
      <w:szCs w:val="42"/>
    </w:rPr>
  </w:style>
  <w:style w:type="character" w:customStyle="1" w:styleId="TitelChar">
    <w:name w:val="Titel Char"/>
    <w:basedOn w:val="Standaardalinea-lettertype"/>
    <w:link w:val="Titel"/>
    <w:uiPriority w:val="10"/>
    <w:rsid w:val="0031303D"/>
    <w:rPr>
      <w:rFonts w:ascii="Corbel" w:hAnsi="Corbel" w:cs="Calibri"/>
      <w:b/>
      <w:bCs/>
      <w:color w:val="4F81BD" w:themeColor="accent1"/>
      <w:sz w:val="48"/>
      <w:szCs w:val="42"/>
    </w:rPr>
  </w:style>
  <w:style w:type="paragraph" w:customStyle="1" w:styleId="Informatie">
    <w:name w:val="Informatie"/>
    <w:basedOn w:val="Plattetekst"/>
    <w:uiPriority w:val="1"/>
    <w:qFormat/>
    <w:rsid w:val="0031303D"/>
    <w:pPr>
      <w:kinsoku w:val="0"/>
      <w:overflowPunct w:val="0"/>
      <w:spacing w:before="4"/>
    </w:pPr>
    <w:rPr>
      <w:color w:val="8064A2" w:themeColor="accent4"/>
      <w:szCs w:val="17"/>
    </w:rPr>
  </w:style>
  <w:style w:type="paragraph" w:customStyle="1" w:styleId="Datums">
    <w:name w:val="Datums"/>
    <w:basedOn w:val="Platteteks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Zwaar">
    <w:name w:val="Strong"/>
    <w:basedOn w:val="Standaardalinea-lettertype"/>
    <w:uiPriority w:val="22"/>
    <w:semiHidden/>
    <w:qFormat/>
    <w:rsid w:val="0031303D"/>
    <w:rPr>
      <w:rFonts w:ascii="Calibri" w:hAnsi="Calibri" w:cs="Calibri"/>
      <w:b/>
      <w:bCs/>
      <w:color w:val="8064A2" w:themeColor="accent4"/>
    </w:rPr>
  </w:style>
  <w:style w:type="character" w:styleId="Tekstvantijdelijkeaanduiding">
    <w:name w:val="Placeholder Text"/>
    <w:basedOn w:val="Standaardalinea-lettertype"/>
    <w:uiPriority w:val="99"/>
    <w:semiHidden/>
    <w:rsid w:val="0031303D"/>
    <w:rPr>
      <w:rFonts w:ascii="Calibri" w:hAnsi="Calibri" w:cs="Calibri"/>
      <w:color w:val="808080"/>
    </w:rPr>
  </w:style>
  <w:style w:type="paragraph" w:styleId="Datum">
    <w:name w:val="Date"/>
    <w:basedOn w:val="Standaard"/>
    <w:next w:val="Standaard"/>
    <w:link w:val="DatumChar"/>
    <w:uiPriority w:val="99"/>
    <w:rsid w:val="0031303D"/>
    <w:pPr>
      <w:spacing w:line="480" w:lineRule="auto"/>
    </w:pPr>
  </w:style>
  <w:style w:type="character" w:customStyle="1" w:styleId="DatumChar">
    <w:name w:val="Datum Char"/>
    <w:basedOn w:val="Standaardalinea-lettertype"/>
    <w:link w:val="Datum"/>
    <w:uiPriority w:val="99"/>
    <w:rsid w:val="0031303D"/>
    <w:rPr>
      <w:rFonts w:ascii="Calibri" w:hAnsi="Calibri" w:cs="Calibri"/>
    </w:rPr>
  </w:style>
  <w:style w:type="paragraph" w:styleId="Geenafstand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Kop2Char">
    <w:name w:val="Kop 2 Char"/>
    <w:basedOn w:val="Standaardalinea-lettertype"/>
    <w:link w:val="Kop2"/>
    <w:uiPriority w:val="9"/>
    <w:rsid w:val="0031303D"/>
    <w:rPr>
      <w:rFonts w:ascii="Corbel" w:hAnsi="Corbel" w:cs="Georgia"/>
      <w:b/>
      <w:bCs/>
      <w:color w:val="C0504D" w:themeColor="accent2"/>
      <w:sz w:val="24"/>
      <w:szCs w:val="20"/>
      <w:u w:val="single"/>
    </w:rPr>
  </w:style>
  <w:style w:type="paragraph" w:customStyle="1" w:styleId="Werkervaring">
    <w:name w:val="Werkervaring"/>
    <w:basedOn w:val="Standaard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jstopsomteken">
    <w:name w:val="List Bullet"/>
    <w:basedOn w:val="Standaard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Standaard"/>
    <w:uiPriority w:val="1"/>
    <w:rsid w:val="0031303D"/>
    <w:rPr>
      <w:b/>
    </w:rPr>
  </w:style>
  <w:style w:type="character" w:customStyle="1" w:styleId="Vermelding1">
    <w:name w:val="Vermeldin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Geenlij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31303D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character" w:styleId="HTML-toetsenbord">
    <w:name w:val="HTML Keyboard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31303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31303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31303D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1303D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1303D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1303D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1303D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1303D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1303D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365F91" w:themeColor="accent1" w:themeShade="BF"/>
      <w:sz w:val="32"/>
      <w:szCs w:val="32"/>
    </w:rPr>
  </w:style>
  <w:style w:type="character" w:styleId="Subtieleverwijzing">
    <w:name w:val="Subtle Reference"/>
    <w:basedOn w:val="Standaardalinea-lettertype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31303D"/>
  </w:style>
  <w:style w:type="character" w:styleId="Titelvanboek">
    <w:name w:val="Book Title"/>
    <w:basedOn w:val="Standaardalinea-lettertype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31303D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31303D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31303D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31303D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31303D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Klassieketabel1">
    <w:name w:val="Table Classic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31303D"/>
  </w:style>
  <w:style w:type="paragraph" w:styleId="Macrotekst">
    <w:name w:val="macro"/>
    <w:link w:val="Macroteks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31303D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31303D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rsid w:val="0031303D"/>
    <w:rPr>
      <w:rFonts w:ascii="Calibri" w:hAnsi="Calibri" w:cs="Calibri"/>
      <w:i/>
      <w:iCs/>
    </w:rPr>
  </w:style>
  <w:style w:type="table" w:styleId="Kleurrijkelijst">
    <w:name w:val="Colorful List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1303D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1303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Adresenvelop">
    <w:name w:val="envelope address"/>
    <w:basedOn w:val="Standaard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31303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i/>
      <w:iCs/>
      <w:color w:val="4F81BD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03D"/>
    <w:rPr>
      <w:rFonts w:ascii="Corbel" w:eastAsiaTheme="majorEastAsia" w:hAnsi="Corbel" w:cstheme="majorBidi"/>
      <w:color w:val="243F60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03D"/>
    <w:rPr>
      <w:rFonts w:ascii="Corbel" w:eastAsiaTheme="majorEastAsia" w:hAnsi="Corbel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03D"/>
    <w:rPr>
      <w:rFonts w:ascii="Corbel" w:eastAsiaTheme="majorEastAsia" w:hAnsi="Corbel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03D"/>
    <w:rPr>
      <w:rFonts w:ascii="Corbel" w:eastAsiaTheme="majorEastAsia" w:hAnsi="Corbel" w:cstheme="majorBidi"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03D"/>
    <w:rPr>
      <w:rFonts w:ascii="Corbel" w:eastAsiaTheme="majorEastAsia" w:hAnsi="Corbel" w:cstheme="majorBidi"/>
      <w:i/>
      <w:iCs/>
      <w:color w:val="243F60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31303D"/>
    <w:pPr>
      <w:numPr>
        <w:numId w:val="15"/>
      </w:numPr>
    </w:pPr>
  </w:style>
  <w:style w:type="table" w:styleId="Onopgemaaktetabel1">
    <w:name w:val="Plain Table 1"/>
    <w:basedOn w:val="Standaardtabe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eveverwijzing">
    <w:name w:val="Intense Reference"/>
    <w:basedOn w:val="Standaardalinea-lettertype"/>
    <w:uiPriority w:val="32"/>
    <w:semiHidden/>
    <w:rsid w:val="0031303D"/>
    <w:rPr>
      <w:rFonts w:ascii="Calibri" w:hAnsi="Calibri" w:cs="Calibri"/>
      <w:b/>
      <w:bCs/>
      <w:smallCaps/>
      <w:color w:val="4F81BD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rsid w:val="0031303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31303D"/>
    <w:rPr>
      <w:rFonts w:ascii="Calibri" w:hAnsi="Calibri" w:cs="Calibri"/>
      <w:i/>
      <w:iCs/>
      <w:color w:val="4F81BD" w:themeColor="accent1"/>
    </w:rPr>
  </w:style>
  <w:style w:type="character" w:styleId="Intensievebenadrukking">
    <w:name w:val="Intense Emphasis"/>
    <w:basedOn w:val="Standaardalinea-lettertype"/>
    <w:uiPriority w:val="21"/>
    <w:semiHidden/>
    <w:rsid w:val="0031303D"/>
    <w:rPr>
      <w:rFonts w:ascii="Calibri" w:hAnsi="Calibri" w:cs="Calibri"/>
      <w:i/>
      <w:iCs/>
      <w:color w:val="4F81BD" w:themeColor="accent1"/>
    </w:rPr>
  </w:style>
  <w:style w:type="paragraph" w:styleId="Normaalweb">
    <w:name w:val="Normal (Web)"/>
    <w:basedOn w:val="Standaard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31303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31303D"/>
    <w:rPr>
      <w:rFonts w:ascii="Calibri" w:hAnsi="Calibri" w:cs="Calibri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31303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31303D"/>
    <w:rPr>
      <w:rFonts w:ascii="Calibri" w:hAnsi="Calibri" w:cs="Calibri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31303D"/>
    <w:rPr>
      <w:rFonts w:ascii="Calibri" w:hAnsi="Calibri" w:cs="Calibri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31303D"/>
    <w:pPr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31303D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31303D"/>
    <w:rPr>
      <w:rFonts w:ascii="Calibri" w:hAnsi="Calibri" w:cs="Calibri"/>
    </w:rPr>
  </w:style>
  <w:style w:type="paragraph" w:styleId="Standaardinspringing">
    <w:name w:val="Normal Indent"/>
    <w:basedOn w:val="Standaard"/>
    <w:uiPriority w:val="99"/>
    <w:semiHidden/>
    <w:unhideWhenUsed/>
    <w:rsid w:val="0031303D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31303D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31303D"/>
    <w:rPr>
      <w:rFonts w:ascii="Calibri" w:hAnsi="Calibri" w:cs="Calibri"/>
    </w:rPr>
  </w:style>
  <w:style w:type="table" w:styleId="Eigentijdsetabel">
    <w:name w:val="Table Contemporary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31303D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31303D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31303D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31303D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31303D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31303D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jsttabel2">
    <w:name w:val="List Table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jsttabel3">
    <w:name w:val="List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31303D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31303D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31303D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31303D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31303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31303D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31303D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31303D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31303D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31303D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31303D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31303D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31303D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31303D"/>
    <w:rPr>
      <w:rFonts w:ascii="Calibri" w:hAnsi="Calibri" w:cs="Calibri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31303D"/>
  </w:style>
  <w:style w:type="character" w:customStyle="1" w:styleId="AanhefChar">
    <w:name w:val="Aanhef Char"/>
    <w:basedOn w:val="Standaardalinea-lettertype"/>
    <w:link w:val="Aanhef"/>
    <w:uiPriority w:val="99"/>
    <w:semiHidden/>
    <w:rsid w:val="0031303D"/>
    <w:rPr>
      <w:rFonts w:ascii="Calibri" w:hAnsi="Calibri" w:cs="Calibri"/>
    </w:rPr>
  </w:style>
  <w:style w:type="table" w:styleId="Tabelkolommen1">
    <w:name w:val="Table Column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31303D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31303D"/>
    <w:rPr>
      <w:rFonts w:ascii="Calibri" w:hAnsi="Calibri" w:cs="Calibri"/>
    </w:rPr>
  </w:style>
  <w:style w:type="table" w:styleId="Eenvoudigetabel1">
    <w:name w:val="Table Simp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31303D"/>
    <w:pPr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31303D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31303D"/>
    <w:rPr>
      <w:rFonts w:ascii="Calibri" w:hAnsi="Calibri" w:cs="Calibri"/>
    </w:rPr>
  </w:style>
  <w:style w:type="table" w:styleId="Tabelraster1">
    <w:name w:val="Table Grid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astertabel3">
    <w:name w:val="Grid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31303D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31303D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31303D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31303D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31303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31303D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31303D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31303D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31303D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31303D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31303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31303D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03D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table" w:styleId="3D-effectenvoortabel1">
    <w:name w:val="Table 3D effect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31303D"/>
    <w:rPr>
      <w:rFonts w:ascii="Calibri" w:hAnsi="Calibri" w:cs="Calibri"/>
      <w:color w:val="800080" w:themeColor="followedHyperlink"/>
      <w:u w:val="single"/>
    </w:rPr>
  </w:style>
  <w:style w:type="character" w:styleId="Hyperlink">
    <w:name w:val="Hyperlink"/>
    <w:basedOn w:val="Standaardalinea-lettertype"/>
    <w:uiPriority w:val="99"/>
    <w:unhideWhenUsed/>
    <w:rsid w:val="0031303D"/>
    <w:rPr>
      <w:rFonts w:ascii="Calibri" w:hAnsi="Calibri" w:cs="Calibri"/>
      <w:color w:val="0000FF" w:themeColor="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1303D"/>
    <w:pPr>
      <w:spacing w:after="200"/>
    </w:pPr>
    <w:rPr>
      <w:i/>
      <w:iCs/>
      <w:color w:val="1F497D" w:themeColor="text2"/>
      <w:sz w:val="18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87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mailto:Segaarlaurens@gmail.com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e\AppData\Roaming\Microsoft\Templates\Blauwe%20bollen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0FAFC2EBFF491880C3ECB49D5B41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A9B840A-0B9B-4350-8A4E-6B495A897260}"/>
      </w:docPartPr>
      <w:docPartBody>
        <w:p w:rsidR="00382EDF" w:rsidRDefault="003C1CB1">
          <w:pPr>
            <w:pStyle w:val="FE0FAFC2EBFF491880C3ECB49D5B4188"/>
          </w:pPr>
          <w:r w:rsidRPr="007B42E6">
            <w:rPr>
              <w:rFonts w:asciiTheme="majorHAnsi" w:hAnsiTheme="majorHAnsi" w:cs="Calibri"/>
              <w:lang w:bidi="nl-NL"/>
            </w:rPr>
            <w:t>Werkervaring</w:t>
          </w:r>
        </w:p>
      </w:docPartBody>
    </w:docPart>
    <w:docPart>
      <w:docPartPr>
        <w:name w:val="945E853DF7EE43FAAEF2A50828E54D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AFFF84-796D-4642-A63E-8160E7CA3BDF}"/>
      </w:docPartPr>
      <w:docPartBody>
        <w:p w:rsidR="00382EDF" w:rsidRDefault="003C1CB1">
          <w:pPr>
            <w:pStyle w:val="945E853DF7EE43FAAEF2A50828E54D2A"/>
          </w:pPr>
          <w:r w:rsidRPr="007B42E6">
            <w:rPr>
              <w:rFonts w:asciiTheme="majorHAnsi" w:hAnsiTheme="majorHAnsi" w:cs="Calibri"/>
              <w:lang w:bidi="nl-NL"/>
            </w:rPr>
            <w:t>Opleiding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LiSu">
    <w:altName w:val="隶书"/>
    <w:panose1 w:val="00000000000000000000"/>
    <w:charset w:val="86"/>
    <w:family w:val="roman"/>
    <w:notTrueType/>
    <w:pitch w:val="default"/>
  </w:font>
  <w:font w:name="LilyUPC"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DF"/>
    <w:rsid w:val="00326066"/>
    <w:rsid w:val="00382EDF"/>
    <w:rsid w:val="003C1CB1"/>
    <w:rsid w:val="006049C3"/>
    <w:rsid w:val="00847C41"/>
    <w:rsid w:val="008E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nl-N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E0FAFC2EBFF491880C3ECB49D5B4188">
    <w:name w:val="FE0FAFC2EBFF491880C3ECB49D5B4188"/>
  </w:style>
  <w:style w:type="paragraph" w:customStyle="1" w:styleId="945E853DF7EE43FAAEF2A50828E54D2A">
    <w:name w:val="945E853DF7EE43FAAEF2A50828E54D2A"/>
  </w:style>
  <w:style w:type="character" w:styleId="Tekstvantijdelijkeaanduiding">
    <w:name w:val="Placeholder Text"/>
    <w:basedOn w:val="Standaardalinea-lettertype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cv.dotx</Template>
  <TotalTime>0</TotalTime>
  <Pages>1</Pages>
  <Words>138</Words>
  <Characters>761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2023-12-26T11:42:00Z</dcterms:created>
  <dcterms:modified xsi:type="dcterms:W3CDTF">2024-01-25T12:06:00Z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